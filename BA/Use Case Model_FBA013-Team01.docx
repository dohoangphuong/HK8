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291" w:rsidRPr="007F5182" w:rsidRDefault="00143291" w:rsidP="00143291">
      <w:pPr>
        <w:pStyle w:val="BodyText"/>
        <w:rPr>
          <w:rFonts w:cs="Arial"/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143291" w:rsidRPr="007F5182" w:rsidRDefault="00143291" w:rsidP="00143291">
      <w:pPr>
        <w:pStyle w:val="DocumentTitle"/>
        <w:spacing w:before="0" w:after="0"/>
        <w:rPr>
          <w:rFonts w:ascii="Arial" w:hAnsi="Arial" w:cs="Arial"/>
          <w:shd w:val="clear" w:color="auto" w:fill="E6E6E6"/>
        </w:rPr>
      </w:pPr>
    </w:p>
    <w:p w:rsidR="00143291" w:rsidRPr="007F5182" w:rsidRDefault="00143291" w:rsidP="00143291">
      <w:pPr>
        <w:pStyle w:val="DocumentTitle"/>
        <w:spacing w:before="0" w:after="0"/>
        <w:rPr>
          <w:rFonts w:ascii="Arial" w:hAnsi="Arial" w:cs="Arial"/>
          <w:shd w:val="clear" w:color="auto" w:fill="E6E6E6"/>
        </w:rPr>
      </w:pPr>
    </w:p>
    <w:p w:rsidR="00143291" w:rsidRPr="007F5182" w:rsidRDefault="009A51F1" w:rsidP="009A51F1">
      <w:pPr>
        <w:pStyle w:val="DocumentTitle"/>
        <w:tabs>
          <w:tab w:val="left" w:pos="3804"/>
        </w:tabs>
        <w:spacing w:before="0" w:after="0"/>
        <w:jc w:val="left"/>
        <w:rPr>
          <w:rFonts w:ascii="Arial" w:hAnsi="Arial" w:cs="Arial"/>
          <w:shd w:val="clear" w:color="auto" w:fill="E6E6E6"/>
        </w:rPr>
      </w:pPr>
      <w:r w:rsidRPr="007F5182">
        <w:rPr>
          <w:rFonts w:ascii="Arial" w:hAnsi="Arial" w:cs="Arial"/>
          <w:shd w:val="clear" w:color="auto" w:fill="E6E6E6"/>
        </w:rPr>
        <w:tab/>
      </w:r>
    </w:p>
    <w:p w:rsidR="00143291" w:rsidRPr="007F5182" w:rsidRDefault="00143291" w:rsidP="00143291">
      <w:pPr>
        <w:pStyle w:val="DocumentTitle"/>
        <w:spacing w:before="0" w:after="0"/>
        <w:rPr>
          <w:rFonts w:ascii="Arial" w:hAnsi="Arial" w:cs="Arial"/>
          <w:shd w:val="clear" w:color="auto" w:fill="E6E6E6"/>
        </w:rPr>
      </w:pPr>
    </w:p>
    <w:p w:rsidR="00143291" w:rsidRPr="007F5182" w:rsidRDefault="00143291" w:rsidP="00143291">
      <w:pPr>
        <w:pStyle w:val="DocumentTitle"/>
        <w:spacing w:before="0" w:after="0"/>
        <w:rPr>
          <w:rFonts w:ascii="Arial" w:hAnsi="Arial" w:cs="Arial"/>
          <w:shd w:val="clear" w:color="auto" w:fill="E6E6E6"/>
        </w:rPr>
      </w:pPr>
    </w:p>
    <w:p w:rsidR="00143291" w:rsidRPr="007F5182" w:rsidRDefault="003D694F" w:rsidP="00143291">
      <w:pPr>
        <w:pStyle w:val="DocumentTitle"/>
        <w:spacing w:before="0" w:after="0"/>
        <w:rPr>
          <w:rFonts w:ascii="Arial" w:hAnsi="Arial" w:cs="Arial"/>
          <w:highlight w:val="lightGray"/>
        </w:rPr>
      </w:pPr>
      <w:r w:rsidRPr="007F5182">
        <w:rPr>
          <w:rFonts w:ascii="Arial" w:hAnsi="Arial" w:cs="Arial"/>
          <w:highlight w:val="lightGray"/>
        </w:rPr>
        <w:t>MyTaxi System</w:t>
      </w:r>
    </w:p>
    <w:p w:rsidR="00445B6A" w:rsidRPr="007F5182" w:rsidRDefault="0043203D" w:rsidP="00445B6A">
      <w:pPr>
        <w:pStyle w:val="DocumentTitle"/>
        <w:spacing w:before="0" w:after="0"/>
        <w:rPr>
          <w:rFonts w:ascii="Arial" w:hAnsi="Arial" w:cs="Arial"/>
          <w:highlight w:val="lightGray"/>
        </w:rPr>
      </w:pPr>
      <w:r w:rsidRPr="007F5182">
        <w:rPr>
          <w:rFonts w:ascii="Arial" w:hAnsi="Arial" w:cs="Arial"/>
          <w:sz w:val="36"/>
          <w:szCs w:val="36"/>
        </w:rPr>
        <w:t>Use Case Model</w:t>
      </w:r>
    </w:p>
    <w:p w:rsidR="00143291" w:rsidRPr="007F5182" w:rsidRDefault="00445B6A" w:rsidP="00143291">
      <w:pPr>
        <w:pStyle w:val="Bold"/>
        <w:rPr>
          <w:rFonts w:cs="Arial"/>
        </w:rPr>
      </w:pPr>
      <w:r w:rsidRPr="007F5182">
        <w:rPr>
          <w:rFonts w:cs="Arial"/>
        </w:rPr>
        <w:t xml:space="preserve">Version </w:t>
      </w:r>
      <w:r w:rsidR="003D694F" w:rsidRPr="007F5182">
        <w:rPr>
          <w:rFonts w:cs="Arial"/>
        </w:rPr>
        <w:t>0.1</w:t>
      </w:r>
    </w:p>
    <w:p w:rsidR="00143291" w:rsidRPr="007F5182" w:rsidRDefault="00143291" w:rsidP="00143291">
      <w:pPr>
        <w:pStyle w:val="DocumentTitle"/>
        <w:spacing w:before="0" w:after="0"/>
        <w:rPr>
          <w:rFonts w:ascii="Arial" w:hAnsi="Arial" w:cs="Arial"/>
          <w:highlight w:val="lightGray"/>
        </w:rPr>
      </w:pPr>
    </w:p>
    <w:p w:rsidR="00143291" w:rsidRPr="007F5182" w:rsidRDefault="00143291" w:rsidP="00143291">
      <w:pPr>
        <w:pStyle w:val="DocumentTitle"/>
        <w:spacing w:before="0" w:after="0"/>
        <w:rPr>
          <w:rFonts w:ascii="Arial" w:hAnsi="Arial" w:cs="Arial"/>
        </w:rPr>
      </w:pPr>
    </w:p>
    <w:p w:rsidR="00143291" w:rsidRPr="007F5182" w:rsidRDefault="00143291" w:rsidP="00143291">
      <w:pPr>
        <w:rPr>
          <w:rFonts w:cs="Arial"/>
          <w:b/>
          <w:smallCaps/>
          <w:spacing w:val="20"/>
          <w:sz w:val="32"/>
        </w:rPr>
      </w:pPr>
    </w:p>
    <w:p w:rsidR="00046722" w:rsidRPr="007F5182" w:rsidRDefault="00046722" w:rsidP="00046722">
      <w:pPr>
        <w:rPr>
          <w:rFonts w:eastAsia="Times New Roman" w:cs="Arial"/>
          <w:sz w:val="32"/>
          <w:szCs w:val="24"/>
          <w:lang w:eastAsia="en-US"/>
        </w:rPr>
      </w:pPr>
      <w:r w:rsidRPr="007F5182">
        <w:rPr>
          <w:rFonts w:cs="Arial"/>
        </w:rPr>
        <w:br w:type="page"/>
      </w:r>
    </w:p>
    <w:p w:rsidR="00046722" w:rsidRPr="007F5182" w:rsidRDefault="00046722" w:rsidP="00046722">
      <w:pPr>
        <w:pStyle w:val="SectionTitle"/>
      </w:pPr>
      <w:r w:rsidRPr="007F5182"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631667" w:rsidRPr="007F5182" w:rsidTr="003A6417">
        <w:tc>
          <w:tcPr>
            <w:tcW w:w="1525" w:type="dxa"/>
            <w:shd w:val="clear" w:color="auto" w:fill="D9D9D9"/>
          </w:tcPr>
          <w:p w:rsidR="00631667" w:rsidRPr="007F5182" w:rsidRDefault="00631667" w:rsidP="001349AE">
            <w:pPr>
              <w:pStyle w:val="table2"/>
            </w:pPr>
            <w:r w:rsidRPr="007F5182">
              <w:t>Date</w:t>
            </w:r>
          </w:p>
        </w:tc>
        <w:tc>
          <w:tcPr>
            <w:tcW w:w="1080" w:type="dxa"/>
            <w:shd w:val="clear" w:color="auto" w:fill="D9D9D9"/>
          </w:tcPr>
          <w:p w:rsidR="00631667" w:rsidRPr="007F5182" w:rsidRDefault="00631667" w:rsidP="001349AE">
            <w:pPr>
              <w:pStyle w:val="table2"/>
            </w:pPr>
            <w:r w:rsidRPr="007F5182">
              <w:t>Version</w:t>
            </w:r>
          </w:p>
        </w:tc>
        <w:tc>
          <w:tcPr>
            <w:tcW w:w="5310" w:type="dxa"/>
            <w:shd w:val="clear" w:color="auto" w:fill="D9D9D9"/>
          </w:tcPr>
          <w:p w:rsidR="00631667" w:rsidRPr="007F5182" w:rsidRDefault="00631667" w:rsidP="001349AE">
            <w:pPr>
              <w:pStyle w:val="table2"/>
            </w:pPr>
            <w:r w:rsidRPr="007F5182"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631667" w:rsidRPr="007F5182" w:rsidRDefault="00631667" w:rsidP="001349AE">
            <w:pPr>
              <w:pStyle w:val="table2"/>
            </w:pPr>
            <w:r w:rsidRPr="007F5182">
              <w:t>Author</w:t>
            </w:r>
          </w:p>
        </w:tc>
      </w:tr>
      <w:tr w:rsidR="00116A63" w:rsidRPr="007F5182" w:rsidTr="003A6417">
        <w:tc>
          <w:tcPr>
            <w:tcW w:w="1525" w:type="dxa"/>
            <w:shd w:val="clear" w:color="auto" w:fill="auto"/>
          </w:tcPr>
          <w:p w:rsidR="00116A63" w:rsidRPr="007F5182" w:rsidRDefault="00116A63" w:rsidP="00116A63">
            <w:pPr>
              <w:pStyle w:val="table2"/>
              <w:rPr>
                <w:color w:val="0070C0"/>
              </w:rPr>
            </w:pPr>
            <w:r w:rsidRPr="007F5182">
              <w:rPr>
                <w:color w:val="0070C0"/>
              </w:rPr>
              <w:t>07 Jun, 2016</w:t>
            </w:r>
          </w:p>
        </w:tc>
        <w:tc>
          <w:tcPr>
            <w:tcW w:w="1080" w:type="dxa"/>
            <w:shd w:val="clear" w:color="auto" w:fill="auto"/>
          </w:tcPr>
          <w:p w:rsidR="00116A63" w:rsidRPr="007F5182" w:rsidRDefault="00116A63" w:rsidP="00116A63">
            <w:pPr>
              <w:pStyle w:val="table2"/>
              <w:rPr>
                <w:color w:val="0070C0"/>
              </w:rPr>
            </w:pPr>
            <w:r w:rsidRPr="007F5182">
              <w:rPr>
                <w:color w:val="0070C0"/>
              </w:rPr>
              <w:t>0.1</w:t>
            </w:r>
          </w:p>
        </w:tc>
        <w:tc>
          <w:tcPr>
            <w:tcW w:w="5310" w:type="dxa"/>
            <w:shd w:val="clear" w:color="auto" w:fill="auto"/>
          </w:tcPr>
          <w:p w:rsidR="00116A63" w:rsidRPr="007F5182" w:rsidRDefault="00116A63" w:rsidP="00116A63">
            <w:pPr>
              <w:pStyle w:val="table2"/>
              <w:rPr>
                <w:color w:val="0070C0"/>
              </w:rPr>
            </w:pPr>
            <w:r w:rsidRPr="007F5182">
              <w:rPr>
                <w:color w:val="0070C0"/>
              </w:rPr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116A63" w:rsidRPr="007F5182" w:rsidRDefault="00116A63" w:rsidP="00116A63">
            <w:pPr>
              <w:pStyle w:val="table2"/>
            </w:pPr>
            <w:r w:rsidRPr="007F5182">
              <w:t>Tu Le</w:t>
            </w:r>
          </w:p>
          <w:p w:rsidR="00116A63" w:rsidRPr="007F5182" w:rsidRDefault="00116A63" w:rsidP="00116A63">
            <w:pPr>
              <w:pStyle w:val="table2"/>
            </w:pPr>
            <w:r w:rsidRPr="007F5182">
              <w:t>Nghi Phan</w:t>
            </w:r>
          </w:p>
          <w:p w:rsidR="00116A63" w:rsidRPr="007F5182" w:rsidRDefault="00116A63" w:rsidP="00116A63">
            <w:pPr>
              <w:pStyle w:val="table2"/>
            </w:pPr>
            <w:r w:rsidRPr="007F5182">
              <w:t>Phuong Do</w:t>
            </w:r>
          </w:p>
          <w:p w:rsidR="00116A63" w:rsidRPr="007F5182" w:rsidRDefault="00116A63" w:rsidP="00116A63">
            <w:pPr>
              <w:pStyle w:val="table2"/>
              <w:rPr>
                <w:color w:val="0070C0"/>
              </w:rPr>
            </w:pPr>
            <w:r w:rsidRPr="007F5182">
              <w:t>Duyen Phan</w:t>
            </w:r>
          </w:p>
        </w:tc>
      </w:tr>
      <w:bookmarkEnd w:id="0"/>
      <w:bookmarkEnd w:id="1"/>
      <w:bookmarkEnd w:id="2"/>
      <w:bookmarkEnd w:id="3"/>
    </w:tbl>
    <w:p w:rsidR="00046722" w:rsidRPr="007F5182" w:rsidRDefault="00046722" w:rsidP="005F3327">
      <w:pPr>
        <w:pStyle w:val="InfoBlue"/>
      </w:pPr>
    </w:p>
    <w:p w:rsidR="002715AB" w:rsidRPr="007F5182" w:rsidRDefault="002715AB" w:rsidP="00046722">
      <w:pPr>
        <w:pStyle w:val="SectionTitle"/>
      </w:pPr>
      <w:r w:rsidRPr="007F5182">
        <w:t xml:space="preserve"> </w:t>
      </w:r>
      <w:r w:rsidR="003A6417" w:rsidRPr="007F5182">
        <w:t>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A6417" w:rsidRPr="007F5182" w:rsidTr="003A6417">
        <w:tc>
          <w:tcPr>
            <w:tcW w:w="1795" w:type="dxa"/>
            <w:shd w:val="clear" w:color="auto" w:fill="D9D9D9"/>
          </w:tcPr>
          <w:p w:rsidR="003A6417" w:rsidRPr="007F5182" w:rsidRDefault="003A6417" w:rsidP="001349AE">
            <w:pPr>
              <w:pStyle w:val="table2"/>
            </w:pPr>
            <w:r w:rsidRPr="007F5182">
              <w:t>Name</w:t>
            </w:r>
          </w:p>
        </w:tc>
        <w:tc>
          <w:tcPr>
            <w:tcW w:w="2880" w:type="dxa"/>
            <w:shd w:val="clear" w:color="auto" w:fill="D9D9D9"/>
          </w:tcPr>
          <w:p w:rsidR="003A6417" w:rsidRPr="007F5182" w:rsidRDefault="003A6417" w:rsidP="001349AE">
            <w:pPr>
              <w:pStyle w:val="table2"/>
            </w:pPr>
            <w:r w:rsidRPr="007F5182"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A6417" w:rsidRPr="007F5182" w:rsidRDefault="003A6417" w:rsidP="001349AE">
            <w:pPr>
              <w:pStyle w:val="table2"/>
            </w:pPr>
            <w:r w:rsidRPr="007F5182"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A6417" w:rsidRPr="007F5182" w:rsidRDefault="003A6417" w:rsidP="001349AE">
            <w:pPr>
              <w:pStyle w:val="table2"/>
            </w:pPr>
            <w:r w:rsidRPr="007F5182"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A6417" w:rsidRPr="007F5182" w:rsidRDefault="003A6417" w:rsidP="001349AE">
            <w:pPr>
              <w:pStyle w:val="table2"/>
            </w:pPr>
            <w:r w:rsidRPr="007F5182"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A6417" w:rsidRPr="007F5182" w:rsidRDefault="003A6417" w:rsidP="001349AE">
            <w:pPr>
              <w:pStyle w:val="table2"/>
            </w:pPr>
            <w:r w:rsidRPr="007F5182">
              <w:t>Approval Date</w:t>
            </w:r>
          </w:p>
        </w:tc>
      </w:tr>
      <w:tr w:rsidR="00116A63" w:rsidRPr="007F5182" w:rsidTr="003A6417">
        <w:tc>
          <w:tcPr>
            <w:tcW w:w="1795" w:type="dxa"/>
            <w:shd w:val="clear" w:color="auto" w:fill="auto"/>
          </w:tcPr>
          <w:p w:rsidR="00116A63" w:rsidRPr="007F5182" w:rsidRDefault="00116A63" w:rsidP="00116A63">
            <w:pPr>
              <w:pStyle w:val="table2"/>
            </w:pPr>
            <w:r w:rsidRPr="007F5182">
              <w:t>Doan Vo</w:t>
            </w:r>
          </w:p>
        </w:tc>
        <w:tc>
          <w:tcPr>
            <w:tcW w:w="2880" w:type="dxa"/>
            <w:shd w:val="clear" w:color="auto" w:fill="auto"/>
          </w:tcPr>
          <w:p w:rsidR="00116A63" w:rsidRPr="007F5182" w:rsidRDefault="00116A63" w:rsidP="00116A63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116A63" w:rsidRPr="007F5182" w:rsidRDefault="00116A63" w:rsidP="00116A63">
            <w:pPr>
              <w:pStyle w:val="table2"/>
            </w:pPr>
            <w:r w:rsidRPr="007F5182">
              <w:t>0.1</w:t>
            </w:r>
          </w:p>
        </w:tc>
        <w:tc>
          <w:tcPr>
            <w:tcW w:w="1260" w:type="dxa"/>
            <w:shd w:val="clear" w:color="auto" w:fill="auto"/>
          </w:tcPr>
          <w:p w:rsidR="00116A63" w:rsidRPr="007F5182" w:rsidRDefault="00116A63" w:rsidP="00116A63">
            <w:pPr>
              <w:pStyle w:val="table2"/>
              <w:rPr>
                <w:color w:val="0070C0"/>
              </w:rPr>
            </w:pPr>
            <w:r w:rsidRPr="007F5182">
              <w:rPr>
                <w:color w:val="0070C0"/>
              </w:rPr>
              <w:t>07 Jun, 2016</w:t>
            </w:r>
          </w:p>
        </w:tc>
        <w:tc>
          <w:tcPr>
            <w:tcW w:w="1260" w:type="dxa"/>
          </w:tcPr>
          <w:p w:rsidR="00116A63" w:rsidRPr="007F5182" w:rsidRDefault="00116A63" w:rsidP="00116A63">
            <w:pPr>
              <w:pStyle w:val="table2"/>
              <w:rPr>
                <w:color w:val="0070C0"/>
              </w:rPr>
            </w:pPr>
            <w:r w:rsidRPr="007F5182">
              <w:rPr>
                <w:color w:val="0070C0"/>
              </w:rPr>
              <w:t>09 Jun, 2016</w:t>
            </w:r>
          </w:p>
        </w:tc>
        <w:tc>
          <w:tcPr>
            <w:tcW w:w="1260" w:type="dxa"/>
          </w:tcPr>
          <w:p w:rsidR="00116A63" w:rsidRPr="007F5182" w:rsidRDefault="00116A63" w:rsidP="00116A63">
            <w:pPr>
              <w:pStyle w:val="table2"/>
              <w:rPr>
                <w:color w:val="0070C0"/>
              </w:rPr>
            </w:pPr>
          </w:p>
        </w:tc>
      </w:tr>
      <w:tr w:rsidR="003A6417" w:rsidRPr="007F5182" w:rsidTr="003A6417">
        <w:tc>
          <w:tcPr>
            <w:tcW w:w="1795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2880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</w:tcPr>
          <w:p w:rsidR="003A6417" w:rsidRPr="007F5182" w:rsidRDefault="003A6417" w:rsidP="001349AE">
            <w:pPr>
              <w:pStyle w:val="table2"/>
            </w:pPr>
          </w:p>
        </w:tc>
      </w:tr>
      <w:tr w:rsidR="003A6417" w:rsidRPr="007F5182" w:rsidTr="003A6417">
        <w:tc>
          <w:tcPr>
            <w:tcW w:w="1795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2880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</w:tcPr>
          <w:p w:rsidR="003A6417" w:rsidRPr="007F5182" w:rsidRDefault="003A6417" w:rsidP="001349AE">
            <w:pPr>
              <w:pStyle w:val="table2"/>
            </w:pPr>
          </w:p>
        </w:tc>
        <w:tc>
          <w:tcPr>
            <w:tcW w:w="1260" w:type="dxa"/>
          </w:tcPr>
          <w:p w:rsidR="003A6417" w:rsidRPr="007F5182" w:rsidRDefault="003A6417" w:rsidP="001349AE">
            <w:pPr>
              <w:pStyle w:val="table2"/>
            </w:pPr>
          </w:p>
        </w:tc>
      </w:tr>
    </w:tbl>
    <w:p w:rsidR="003A6417" w:rsidRPr="007F5182" w:rsidRDefault="003A6417" w:rsidP="00046722">
      <w:pPr>
        <w:pStyle w:val="SectionTitle"/>
      </w:pPr>
    </w:p>
    <w:p w:rsidR="002715AB" w:rsidRPr="007F5182" w:rsidRDefault="002715AB" w:rsidP="002715AB">
      <w:pPr>
        <w:jc w:val="center"/>
        <w:rPr>
          <w:rFonts w:cs="Arial"/>
          <w:lang w:eastAsia="en-US"/>
        </w:rPr>
      </w:pPr>
    </w:p>
    <w:p w:rsidR="00046722" w:rsidRPr="007F5182" w:rsidRDefault="00046722" w:rsidP="00046722">
      <w:pPr>
        <w:pStyle w:val="SectionTitle"/>
      </w:pPr>
      <w:r w:rsidRPr="007F5182">
        <w:br w:type="page"/>
      </w:r>
      <w:r w:rsidRPr="007F5182">
        <w:lastRenderedPageBreak/>
        <w:t>Contents</w:t>
      </w:r>
    </w:p>
    <w:p w:rsidR="00E37F83" w:rsidRPr="007F5182" w:rsidRDefault="00046722">
      <w:pPr>
        <w:pStyle w:val="TOC1"/>
        <w:tabs>
          <w:tab w:val="left" w:pos="1094"/>
          <w:tab w:val="right" w:leader="dot" w:pos="8630"/>
        </w:tabs>
        <w:rPr>
          <w:rFonts w:eastAsiaTheme="minorEastAsia"/>
          <w:noProof/>
          <w:szCs w:val="22"/>
          <w:lang w:eastAsia="en-US"/>
        </w:rPr>
      </w:pPr>
      <w:r w:rsidRPr="007F5182">
        <w:fldChar w:fldCharType="begin"/>
      </w:r>
      <w:r w:rsidRPr="007F5182">
        <w:instrText xml:space="preserve"> TOC \o "2-3" \h \z \t "Heading 1,1" </w:instrText>
      </w:r>
      <w:r w:rsidRPr="007F5182">
        <w:fldChar w:fldCharType="separate"/>
      </w:r>
      <w:hyperlink w:anchor="_Toc388078230" w:history="1">
        <w:r w:rsidR="00E37F83" w:rsidRPr="007F5182">
          <w:rPr>
            <w:rStyle w:val="Hyperlink"/>
            <w:noProof/>
          </w:rPr>
          <w:t>1</w:t>
        </w:r>
        <w:r w:rsidR="00E37F83" w:rsidRPr="007F5182">
          <w:rPr>
            <w:rFonts w:eastAsiaTheme="minorEastAsia"/>
            <w:noProof/>
            <w:szCs w:val="22"/>
            <w:lang w:eastAsia="en-US"/>
          </w:rPr>
          <w:tab/>
        </w:r>
        <w:r w:rsidR="00E37F83" w:rsidRPr="007F5182">
          <w:rPr>
            <w:rStyle w:val="Hyperlink"/>
            <w:noProof/>
          </w:rPr>
          <w:t>Introduction</w:t>
        </w:r>
        <w:r w:rsidR="00E37F83" w:rsidRPr="007F5182">
          <w:rPr>
            <w:noProof/>
            <w:webHidden/>
          </w:rPr>
          <w:tab/>
        </w:r>
        <w:r w:rsidR="00E37F83" w:rsidRPr="007F5182">
          <w:rPr>
            <w:noProof/>
            <w:webHidden/>
          </w:rPr>
          <w:fldChar w:fldCharType="begin"/>
        </w:r>
        <w:r w:rsidR="00E37F83" w:rsidRPr="007F5182">
          <w:rPr>
            <w:noProof/>
            <w:webHidden/>
          </w:rPr>
          <w:instrText xml:space="preserve"> PAGEREF _Toc388078230 \h </w:instrText>
        </w:r>
        <w:r w:rsidR="00E37F83" w:rsidRPr="007F5182">
          <w:rPr>
            <w:noProof/>
            <w:webHidden/>
          </w:rPr>
        </w:r>
        <w:r w:rsidR="00E37F83" w:rsidRPr="007F5182">
          <w:rPr>
            <w:noProof/>
            <w:webHidden/>
          </w:rPr>
          <w:fldChar w:fldCharType="separate"/>
        </w:r>
        <w:r w:rsidR="00B158BF" w:rsidRPr="007F5182">
          <w:rPr>
            <w:noProof/>
            <w:webHidden/>
          </w:rPr>
          <w:t>4</w:t>
        </w:r>
        <w:r w:rsidR="00E37F83" w:rsidRPr="007F5182">
          <w:rPr>
            <w:noProof/>
            <w:webHidden/>
          </w:rPr>
          <w:fldChar w:fldCharType="end"/>
        </w:r>
      </w:hyperlink>
    </w:p>
    <w:p w:rsidR="00E37F83" w:rsidRPr="007F5182" w:rsidRDefault="007148EE">
      <w:pPr>
        <w:pStyle w:val="TOC2"/>
        <w:tabs>
          <w:tab w:val="left" w:pos="1094"/>
          <w:tab w:val="right" w:leader="dot" w:pos="8630"/>
        </w:tabs>
        <w:rPr>
          <w:rFonts w:eastAsiaTheme="minorEastAsia"/>
          <w:noProof/>
          <w:szCs w:val="22"/>
          <w:lang w:eastAsia="en-US"/>
        </w:rPr>
      </w:pPr>
      <w:hyperlink w:anchor="_Toc388078231" w:history="1">
        <w:r w:rsidR="00E37F83" w:rsidRPr="007F5182">
          <w:rPr>
            <w:rStyle w:val="Hyperlink"/>
            <w:noProof/>
          </w:rPr>
          <w:t>1.1</w:t>
        </w:r>
        <w:r w:rsidR="00E37F83" w:rsidRPr="007F5182">
          <w:rPr>
            <w:rFonts w:eastAsiaTheme="minorEastAsia"/>
            <w:noProof/>
            <w:szCs w:val="22"/>
            <w:lang w:eastAsia="en-US"/>
          </w:rPr>
          <w:tab/>
        </w:r>
        <w:r w:rsidR="00E37F83" w:rsidRPr="007F5182">
          <w:rPr>
            <w:rStyle w:val="Hyperlink"/>
            <w:noProof/>
          </w:rPr>
          <w:t>Purpose</w:t>
        </w:r>
        <w:r w:rsidR="00E37F83" w:rsidRPr="007F5182">
          <w:rPr>
            <w:noProof/>
            <w:webHidden/>
          </w:rPr>
          <w:tab/>
        </w:r>
        <w:r w:rsidR="00E37F83" w:rsidRPr="007F5182">
          <w:rPr>
            <w:noProof/>
            <w:webHidden/>
          </w:rPr>
          <w:fldChar w:fldCharType="begin"/>
        </w:r>
        <w:r w:rsidR="00E37F83" w:rsidRPr="007F5182">
          <w:rPr>
            <w:noProof/>
            <w:webHidden/>
          </w:rPr>
          <w:instrText xml:space="preserve"> PAGEREF _Toc388078231 \h </w:instrText>
        </w:r>
        <w:r w:rsidR="00E37F83" w:rsidRPr="007F5182">
          <w:rPr>
            <w:noProof/>
            <w:webHidden/>
          </w:rPr>
        </w:r>
        <w:r w:rsidR="00E37F83" w:rsidRPr="007F5182">
          <w:rPr>
            <w:noProof/>
            <w:webHidden/>
          </w:rPr>
          <w:fldChar w:fldCharType="separate"/>
        </w:r>
        <w:r w:rsidR="00B158BF" w:rsidRPr="007F5182">
          <w:rPr>
            <w:noProof/>
            <w:webHidden/>
          </w:rPr>
          <w:t>4</w:t>
        </w:r>
        <w:r w:rsidR="00E37F83" w:rsidRPr="007F5182">
          <w:rPr>
            <w:noProof/>
            <w:webHidden/>
          </w:rPr>
          <w:fldChar w:fldCharType="end"/>
        </w:r>
      </w:hyperlink>
    </w:p>
    <w:p w:rsidR="00E37F83" w:rsidRPr="007F5182" w:rsidRDefault="007148EE">
      <w:pPr>
        <w:pStyle w:val="TOC2"/>
        <w:tabs>
          <w:tab w:val="left" w:pos="1094"/>
          <w:tab w:val="right" w:leader="dot" w:pos="8630"/>
        </w:tabs>
        <w:rPr>
          <w:rFonts w:eastAsiaTheme="minorEastAsia"/>
          <w:noProof/>
          <w:szCs w:val="22"/>
          <w:lang w:eastAsia="en-US"/>
        </w:rPr>
      </w:pPr>
      <w:hyperlink w:anchor="_Toc388078232" w:history="1">
        <w:r w:rsidR="00E37F83" w:rsidRPr="007F5182">
          <w:rPr>
            <w:rStyle w:val="Hyperlink"/>
            <w:noProof/>
          </w:rPr>
          <w:t>1.2</w:t>
        </w:r>
        <w:r w:rsidR="00E37F83" w:rsidRPr="007F5182">
          <w:rPr>
            <w:rFonts w:eastAsiaTheme="minorEastAsia"/>
            <w:noProof/>
            <w:szCs w:val="22"/>
            <w:lang w:eastAsia="en-US"/>
          </w:rPr>
          <w:tab/>
        </w:r>
        <w:r w:rsidR="00E37F83" w:rsidRPr="007F5182">
          <w:rPr>
            <w:rStyle w:val="Hyperlink"/>
            <w:noProof/>
          </w:rPr>
          <w:t>Scope</w:t>
        </w:r>
        <w:r w:rsidR="00E37F83" w:rsidRPr="007F5182">
          <w:rPr>
            <w:noProof/>
            <w:webHidden/>
          </w:rPr>
          <w:tab/>
        </w:r>
        <w:r w:rsidR="00E37F83" w:rsidRPr="007F5182">
          <w:rPr>
            <w:noProof/>
            <w:webHidden/>
          </w:rPr>
          <w:fldChar w:fldCharType="begin"/>
        </w:r>
        <w:r w:rsidR="00E37F83" w:rsidRPr="007F5182">
          <w:rPr>
            <w:noProof/>
            <w:webHidden/>
          </w:rPr>
          <w:instrText xml:space="preserve"> PAGEREF _Toc388078232 \h </w:instrText>
        </w:r>
        <w:r w:rsidR="00E37F83" w:rsidRPr="007F5182">
          <w:rPr>
            <w:noProof/>
            <w:webHidden/>
          </w:rPr>
        </w:r>
        <w:r w:rsidR="00E37F83" w:rsidRPr="007F5182">
          <w:rPr>
            <w:noProof/>
            <w:webHidden/>
          </w:rPr>
          <w:fldChar w:fldCharType="separate"/>
        </w:r>
        <w:r w:rsidR="00B158BF" w:rsidRPr="007F5182">
          <w:rPr>
            <w:noProof/>
            <w:webHidden/>
          </w:rPr>
          <w:t>4</w:t>
        </w:r>
        <w:r w:rsidR="00E37F83" w:rsidRPr="007F5182">
          <w:rPr>
            <w:noProof/>
            <w:webHidden/>
          </w:rPr>
          <w:fldChar w:fldCharType="end"/>
        </w:r>
      </w:hyperlink>
    </w:p>
    <w:p w:rsidR="00E37F83" w:rsidRPr="007F5182" w:rsidRDefault="007148EE">
      <w:pPr>
        <w:pStyle w:val="TOC2"/>
        <w:tabs>
          <w:tab w:val="left" w:pos="1094"/>
          <w:tab w:val="right" w:leader="dot" w:pos="8630"/>
        </w:tabs>
        <w:rPr>
          <w:rFonts w:eastAsiaTheme="minorEastAsia"/>
          <w:noProof/>
          <w:szCs w:val="22"/>
          <w:lang w:eastAsia="en-US"/>
        </w:rPr>
      </w:pPr>
      <w:hyperlink w:anchor="_Toc388078233" w:history="1">
        <w:r w:rsidR="00E37F83" w:rsidRPr="007F5182">
          <w:rPr>
            <w:rStyle w:val="Hyperlink"/>
            <w:noProof/>
          </w:rPr>
          <w:t>1.3</w:t>
        </w:r>
        <w:r w:rsidR="00E37F83" w:rsidRPr="007F5182">
          <w:rPr>
            <w:rFonts w:eastAsiaTheme="minorEastAsia"/>
            <w:noProof/>
            <w:szCs w:val="22"/>
            <w:lang w:eastAsia="en-US"/>
          </w:rPr>
          <w:tab/>
        </w:r>
        <w:r w:rsidR="00E37F83" w:rsidRPr="007F5182">
          <w:rPr>
            <w:rStyle w:val="Hyperlink"/>
            <w:noProof/>
          </w:rPr>
          <w:t>References</w:t>
        </w:r>
        <w:r w:rsidR="00E37F83" w:rsidRPr="007F5182">
          <w:rPr>
            <w:noProof/>
            <w:webHidden/>
          </w:rPr>
          <w:tab/>
        </w:r>
        <w:r w:rsidR="00E37F83" w:rsidRPr="007F5182">
          <w:rPr>
            <w:noProof/>
            <w:webHidden/>
          </w:rPr>
          <w:fldChar w:fldCharType="begin"/>
        </w:r>
        <w:r w:rsidR="00E37F83" w:rsidRPr="007F5182">
          <w:rPr>
            <w:noProof/>
            <w:webHidden/>
          </w:rPr>
          <w:instrText xml:space="preserve"> PAGEREF _Toc388078233 \h </w:instrText>
        </w:r>
        <w:r w:rsidR="00E37F83" w:rsidRPr="007F5182">
          <w:rPr>
            <w:noProof/>
            <w:webHidden/>
          </w:rPr>
        </w:r>
        <w:r w:rsidR="00E37F83" w:rsidRPr="007F5182">
          <w:rPr>
            <w:noProof/>
            <w:webHidden/>
          </w:rPr>
          <w:fldChar w:fldCharType="separate"/>
        </w:r>
        <w:r w:rsidR="00B158BF" w:rsidRPr="007F5182">
          <w:rPr>
            <w:noProof/>
            <w:webHidden/>
          </w:rPr>
          <w:t>4</w:t>
        </w:r>
        <w:r w:rsidR="00E37F83" w:rsidRPr="007F5182">
          <w:rPr>
            <w:noProof/>
            <w:webHidden/>
          </w:rPr>
          <w:fldChar w:fldCharType="end"/>
        </w:r>
      </w:hyperlink>
    </w:p>
    <w:p w:rsidR="00E37F83" w:rsidRPr="007F5182" w:rsidRDefault="007148EE">
      <w:pPr>
        <w:pStyle w:val="TOC1"/>
        <w:tabs>
          <w:tab w:val="left" w:pos="1094"/>
          <w:tab w:val="right" w:leader="dot" w:pos="8630"/>
        </w:tabs>
        <w:rPr>
          <w:rFonts w:eastAsiaTheme="minorEastAsia"/>
          <w:noProof/>
          <w:szCs w:val="22"/>
          <w:lang w:eastAsia="en-US"/>
        </w:rPr>
      </w:pPr>
      <w:hyperlink w:anchor="_Toc388078234" w:history="1">
        <w:r w:rsidR="00E37F83" w:rsidRPr="007F5182">
          <w:rPr>
            <w:rStyle w:val="Hyperlink"/>
            <w:noProof/>
          </w:rPr>
          <w:t>2</w:t>
        </w:r>
        <w:r w:rsidR="00E37F83" w:rsidRPr="007F5182">
          <w:rPr>
            <w:rFonts w:eastAsiaTheme="minorEastAsia"/>
            <w:noProof/>
            <w:szCs w:val="22"/>
            <w:lang w:eastAsia="en-US"/>
          </w:rPr>
          <w:tab/>
        </w:r>
        <w:r w:rsidR="00E37F83" w:rsidRPr="007F5182">
          <w:rPr>
            <w:rStyle w:val="Hyperlink"/>
            <w:noProof/>
          </w:rPr>
          <w:t>User Case Diagram</w:t>
        </w:r>
        <w:r w:rsidR="00E37F83" w:rsidRPr="007F5182">
          <w:rPr>
            <w:noProof/>
            <w:webHidden/>
          </w:rPr>
          <w:tab/>
        </w:r>
        <w:r w:rsidR="00E37F83" w:rsidRPr="007F5182">
          <w:rPr>
            <w:noProof/>
            <w:webHidden/>
          </w:rPr>
          <w:fldChar w:fldCharType="begin"/>
        </w:r>
        <w:r w:rsidR="00E37F83" w:rsidRPr="007F5182">
          <w:rPr>
            <w:noProof/>
            <w:webHidden/>
          </w:rPr>
          <w:instrText xml:space="preserve"> PAGEREF _Toc388078234 \h </w:instrText>
        </w:r>
        <w:r w:rsidR="00E37F83" w:rsidRPr="007F5182">
          <w:rPr>
            <w:noProof/>
            <w:webHidden/>
          </w:rPr>
        </w:r>
        <w:r w:rsidR="00E37F83" w:rsidRPr="007F5182">
          <w:rPr>
            <w:noProof/>
            <w:webHidden/>
          </w:rPr>
          <w:fldChar w:fldCharType="separate"/>
        </w:r>
        <w:r w:rsidR="00B158BF" w:rsidRPr="007F5182">
          <w:rPr>
            <w:noProof/>
            <w:webHidden/>
          </w:rPr>
          <w:t>4</w:t>
        </w:r>
        <w:r w:rsidR="00E37F83" w:rsidRPr="007F5182">
          <w:rPr>
            <w:noProof/>
            <w:webHidden/>
          </w:rPr>
          <w:fldChar w:fldCharType="end"/>
        </w:r>
      </w:hyperlink>
    </w:p>
    <w:p w:rsidR="00E37F83" w:rsidRPr="007F5182" w:rsidRDefault="007148EE">
      <w:pPr>
        <w:pStyle w:val="TOC1"/>
        <w:tabs>
          <w:tab w:val="left" w:pos="1094"/>
          <w:tab w:val="right" w:leader="dot" w:pos="8630"/>
        </w:tabs>
        <w:rPr>
          <w:rFonts w:eastAsiaTheme="minorEastAsia"/>
          <w:noProof/>
          <w:szCs w:val="22"/>
          <w:lang w:eastAsia="en-US"/>
        </w:rPr>
      </w:pPr>
      <w:hyperlink w:anchor="_Toc388078235" w:history="1">
        <w:r w:rsidR="00E37F83" w:rsidRPr="007F5182">
          <w:rPr>
            <w:rStyle w:val="Hyperlink"/>
            <w:noProof/>
          </w:rPr>
          <w:t>3</w:t>
        </w:r>
        <w:r w:rsidR="00E37F83" w:rsidRPr="007F5182">
          <w:rPr>
            <w:rFonts w:eastAsiaTheme="minorEastAsia"/>
            <w:noProof/>
            <w:szCs w:val="22"/>
            <w:lang w:eastAsia="en-US"/>
          </w:rPr>
          <w:tab/>
        </w:r>
        <w:r w:rsidR="00E37F83" w:rsidRPr="007F5182">
          <w:rPr>
            <w:rStyle w:val="Hyperlink"/>
            <w:noProof/>
          </w:rPr>
          <w:t>Actors</w:t>
        </w:r>
        <w:r w:rsidR="00E37F83" w:rsidRPr="007F5182">
          <w:rPr>
            <w:noProof/>
            <w:webHidden/>
          </w:rPr>
          <w:tab/>
        </w:r>
        <w:r w:rsidR="00E37F83" w:rsidRPr="007F5182">
          <w:rPr>
            <w:noProof/>
            <w:webHidden/>
          </w:rPr>
          <w:fldChar w:fldCharType="begin"/>
        </w:r>
        <w:r w:rsidR="00E37F83" w:rsidRPr="007F5182">
          <w:rPr>
            <w:noProof/>
            <w:webHidden/>
          </w:rPr>
          <w:instrText xml:space="preserve"> PAGEREF _Toc388078235 \h </w:instrText>
        </w:r>
        <w:r w:rsidR="00E37F83" w:rsidRPr="007F5182">
          <w:rPr>
            <w:noProof/>
            <w:webHidden/>
          </w:rPr>
        </w:r>
        <w:r w:rsidR="00E37F83" w:rsidRPr="007F5182">
          <w:rPr>
            <w:noProof/>
            <w:webHidden/>
          </w:rPr>
          <w:fldChar w:fldCharType="separate"/>
        </w:r>
        <w:r w:rsidR="00B158BF" w:rsidRPr="007F5182">
          <w:rPr>
            <w:noProof/>
            <w:webHidden/>
          </w:rPr>
          <w:t>4</w:t>
        </w:r>
        <w:r w:rsidR="00E37F83" w:rsidRPr="007F5182">
          <w:rPr>
            <w:noProof/>
            <w:webHidden/>
          </w:rPr>
          <w:fldChar w:fldCharType="end"/>
        </w:r>
      </w:hyperlink>
    </w:p>
    <w:p w:rsidR="00E37F83" w:rsidRPr="007F5182" w:rsidRDefault="007148EE">
      <w:pPr>
        <w:pStyle w:val="TOC1"/>
        <w:tabs>
          <w:tab w:val="left" w:pos="1094"/>
          <w:tab w:val="right" w:leader="dot" w:pos="8630"/>
        </w:tabs>
        <w:rPr>
          <w:rFonts w:eastAsiaTheme="minorEastAsia"/>
          <w:noProof/>
          <w:szCs w:val="22"/>
          <w:lang w:eastAsia="en-US"/>
        </w:rPr>
      </w:pPr>
      <w:hyperlink w:anchor="_Toc388078236" w:history="1">
        <w:r w:rsidR="00E37F83" w:rsidRPr="007F5182">
          <w:rPr>
            <w:rStyle w:val="Hyperlink"/>
            <w:noProof/>
          </w:rPr>
          <w:t>4</w:t>
        </w:r>
        <w:r w:rsidR="00E37F83" w:rsidRPr="007F5182">
          <w:rPr>
            <w:rFonts w:eastAsiaTheme="minorEastAsia"/>
            <w:noProof/>
            <w:szCs w:val="22"/>
            <w:lang w:eastAsia="en-US"/>
          </w:rPr>
          <w:tab/>
        </w:r>
        <w:r w:rsidR="00E37F83" w:rsidRPr="007F5182">
          <w:rPr>
            <w:rStyle w:val="Hyperlink"/>
            <w:noProof/>
          </w:rPr>
          <w:t>Use Cases</w:t>
        </w:r>
        <w:r w:rsidR="00E37F83" w:rsidRPr="007F5182">
          <w:rPr>
            <w:noProof/>
            <w:webHidden/>
          </w:rPr>
          <w:tab/>
        </w:r>
        <w:r w:rsidR="00E37F83" w:rsidRPr="007F5182">
          <w:rPr>
            <w:noProof/>
            <w:webHidden/>
          </w:rPr>
          <w:fldChar w:fldCharType="begin"/>
        </w:r>
        <w:r w:rsidR="00E37F83" w:rsidRPr="007F5182">
          <w:rPr>
            <w:noProof/>
            <w:webHidden/>
          </w:rPr>
          <w:instrText xml:space="preserve"> PAGEREF _Toc388078236 \h </w:instrText>
        </w:r>
        <w:r w:rsidR="00E37F83" w:rsidRPr="007F5182">
          <w:rPr>
            <w:noProof/>
            <w:webHidden/>
          </w:rPr>
        </w:r>
        <w:r w:rsidR="00E37F83" w:rsidRPr="007F5182">
          <w:rPr>
            <w:noProof/>
            <w:webHidden/>
          </w:rPr>
          <w:fldChar w:fldCharType="separate"/>
        </w:r>
        <w:r w:rsidR="00B158BF" w:rsidRPr="007F5182">
          <w:rPr>
            <w:noProof/>
            <w:webHidden/>
          </w:rPr>
          <w:t>4</w:t>
        </w:r>
        <w:r w:rsidR="00E37F83" w:rsidRPr="007F5182">
          <w:rPr>
            <w:noProof/>
            <w:webHidden/>
          </w:rPr>
          <w:fldChar w:fldCharType="end"/>
        </w:r>
      </w:hyperlink>
    </w:p>
    <w:p w:rsidR="00046722" w:rsidRPr="007F5182" w:rsidRDefault="00046722" w:rsidP="00046722">
      <w:pPr>
        <w:pStyle w:val="TOC1"/>
      </w:pPr>
      <w:r w:rsidRPr="007F5182">
        <w:fldChar w:fldCharType="end"/>
      </w:r>
    </w:p>
    <w:p w:rsidR="00FF63B9" w:rsidRPr="007F5182" w:rsidRDefault="00046722" w:rsidP="00FF63B9">
      <w:pPr>
        <w:pStyle w:val="Heading1"/>
        <w:ind w:left="568"/>
      </w:pPr>
      <w:bookmarkStart w:id="5" w:name="_Toc503327692"/>
      <w:bookmarkStart w:id="6" w:name="_Toc423410238"/>
      <w:bookmarkStart w:id="7" w:name="_Toc425054504"/>
      <w:bookmarkEnd w:id="4"/>
      <w:r w:rsidRPr="007F5182">
        <w:br w:type="page"/>
      </w:r>
      <w:bookmarkStart w:id="8" w:name="_Toc226877210"/>
      <w:bookmarkStart w:id="9" w:name="_Toc388078230"/>
      <w:bookmarkEnd w:id="5"/>
      <w:bookmarkEnd w:id="6"/>
      <w:bookmarkEnd w:id="7"/>
      <w:r w:rsidR="00FF63B9" w:rsidRPr="007F5182">
        <w:lastRenderedPageBreak/>
        <w:t>Introduction</w:t>
      </w:r>
      <w:bookmarkEnd w:id="8"/>
      <w:bookmarkEnd w:id="9"/>
    </w:p>
    <w:p w:rsidR="00FF63B9" w:rsidRPr="007F5182" w:rsidRDefault="00FF63B9" w:rsidP="00FF63B9">
      <w:pPr>
        <w:pStyle w:val="Heading2"/>
        <w:tabs>
          <w:tab w:val="clear" w:pos="1134"/>
        </w:tabs>
        <w:ind w:left="1134"/>
      </w:pPr>
      <w:bookmarkStart w:id="10" w:name="_Toc226877211"/>
      <w:bookmarkStart w:id="11" w:name="_Toc388078231"/>
      <w:r w:rsidRPr="007F5182">
        <w:t>Purpose</w:t>
      </w:r>
      <w:bookmarkEnd w:id="10"/>
      <w:bookmarkEnd w:id="11"/>
    </w:p>
    <w:p w:rsidR="00107075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>This document presents the user requirements in the form of Use Case specification for the My Taxi system.</w:t>
      </w:r>
    </w:p>
    <w:p w:rsidR="00107075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>The added value of the Use Case specification is a structured approach to describe the interaction between the users and the system. The purpose of the document is to be validated by the end-users and to be used by the development team in order to implement the design specifications.</w:t>
      </w:r>
    </w:p>
    <w:p w:rsidR="00107075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>For the completion of the Software Requirements Specifications (SRS document) the “Supplementary Specifications” are also needed. Those are currently being produced.</w:t>
      </w:r>
    </w:p>
    <w:p w:rsidR="00107075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>The purpose of this document is to clarify the functional goals for the My Taxi system prior to the technical design phase.  It includes information gathered through interviews with end-users and studying My Taxi system related legislation. While implementation design is not a goal of this document, terms such as “click” and “form” are used to convey the concepts in commonly used language.</w:t>
      </w:r>
    </w:p>
    <w:p w:rsidR="00304D13" w:rsidRPr="007F5182" w:rsidRDefault="00304D13" w:rsidP="00FF63B9">
      <w:pPr>
        <w:pStyle w:val="Headingtext2"/>
        <w:rPr>
          <w:rFonts w:cs="Arial"/>
          <w:color w:val="0070C0"/>
        </w:rPr>
      </w:pPr>
    </w:p>
    <w:p w:rsidR="00FF63B9" w:rsidRPr="007F5182" w:rsidRDefault="00FF63B9" w:rsidP="00FF63B9">
      <w:pPr>
        <w:pStyle w:val="Heading2"/>
        <w:tabs>
          <w:tab w:val="clear" w:pos="1134"/>
        </w:tabs>
        <w:ind w:left="1134"/>
      </w:pPr>
      <w:bookmarkStart w:id="12" w:name="_Toc226877212"/>
      <w:bookmarkStart w:id="13" w:name="_Toc388078232"/>
      <w:r w:rsidRPr="007F5182">
        <w:t>Scope</w:t>
      </w:r>
      <w:bookmarkEnd w:id="12"/>
      <w:bookmarkEnd w:id="13"/>
    </w:p>
    <w:p w:rsidR="00107075" w:rsidRPr="007F5182" w:rsidRDefault="00107075" w:rsidP="00107075">
      <w:pPr>
        <w:pStyle w:val="BodyText"/>
        <w:rPr>
          <w:rFonts w:cs="Arial"/>
        </w:rPr>
      </w:pPr>
      <w:bookmarkStart w:id="14" w:name="_Toc226877213"/>
      <w:r w:rsidRPr="007F5182">
        <w:rPr>
          <w:rFonts w:cs="Arial"/>
        </w:rPr>
        <w:t>The functional user requirements are grouped into use cases and each use case is described by way of a scenario of use. The use case methodology is used for documenting the user/system interactions. This document describes what the system does for the user. All of the use cases describe the system from the user’s perspective. A brief introduction of the use case methodology is given in Appendix A and the Use Case template, used for this purpose is explained in Appendix B.</w:t>
      </w:r>
    </w:p>
    <w:p w:rsidR="00107075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>The collection of the Use Cases, presented in this document is not complete yet but it can be considered as a representative sub-set already well describing the behavior of the system when interacting with the users.</w:t>
      </w:r>
    </w:p>
    <w:p w:rsidR="00E3072B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 xml:space="preserve">Not everything described in this document will appear in the initial version of the system. Due to resources, time, and technology constraints, certain features may be delayed or removed from a release of the software. This document is an attempt to describe the ultimate goals for the project, recognizing that not all the goals will be met in the first version. </w:t>
      </w:r>
    </w:p>
    <w:p w:rsidR="00107075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 xml:space="preserve">Prioritization of the use cases is used to indicate which functionality should be deployed first. Priorities: 1 - </w:t>
      </w:r>
      <w:r w:rsidR="00E3072B" w:rsidRPr="007F5182">
        <w:rPr>
          <w:rFonts w:cs="Arial"/>
        </w:rPr>
        <w:t>MUST</w:t>
      </w:r>
      <w:r w:rsidRPr="007F5182">
        <w:rPr>
          <w:rFonts w:cs="Arial"/>
        </w:rPr>
        <w:t xml:space="preserve">, 2 - </w:t>
      </w:r>
      <w:r w:rsidR="00E3072B" w:rsidRPr="007F5182">
        <w:rPr>
          <w:rFonts w:cs="Arial"/>
        </w:rPr>
        <w:t>Could</w:t>
      </w:r>
      <w:r w:rsidRPr="007F5182">
        <w:rPr>
          <w:rFonts w:cs="Arial"/>
        </w:rPr>
        <w:t xml:space="preserve">, 3 </w:t>
      </w:r>
      <w:r w:rsidR="00E3072B" w:rsidRPr="007F5182">
        <w:rPr>
          <w:rFonts w:cs="Arial"/>
        </w:rPr>
        <w:t>–</w:t>
      </w:r>
      <w:r w:rsidRPr="007F5182">
        <w:rPr>
          <w:rFonts w:cs="Arial"/>
        </w:rPr>
        <w:t xml:space="preserve"> </w:t>
      </w:r>
      <w:r w:rsidR="00E3072B" w:rsidRPr="007F5182">
        <w:rPr>
          <w:rFonts w:cs="Arial"/>
        </w:rPr>
        <w:t>Should, 4 – Nice to have</w:t>
      </w:r>
      <w:r w:rsidRPr="007F5182">
        <w:rPr>
          <w:rFonts w:cs="Arial"/>
        </w:rPr>
        <w:t>.</w:t>
      </w:r>
    </w:p>
    <w:p w:rsidR="00304D13" w:rsidRPr="007F5182" w:rsidRDefault="00304D13" w:rsidP="00304D13">
      <w:pPr>
        <w:pStyle w:val="BodyText"/>
        <w:rPr>
          <w:rFonts w:cs="Arial"/>
        </w:rPr>
      </w:pPr>
    </w:p>
    <w:p w:rsidR="00FF63B9" w:rsidRPr="007F5182" w:rsidRDefault="00FF63B9" w:rsidP="00FF63B9">
      <w:pPr>
        <w:pStyle w:val="Heading2"/>
        <w:tabs>
          <w:tab w:val="clear" w:pos="1134"/>
        </w:tabs>
        <w:ind w:left="1134"/>
      </w:pPr>
      <w:bookmarkStart w:id="15" w:name="_Toc226877214"/>
      <w:bookmarkStart w:id="16" w:name="_Toc388078233"/>
      <w:bookmarkEnd w:id="14"/>
      <w:r w:rsidRPr="007F5182">
        <w:t>References</w:t>
      </w:r>
      <w:bookmarkEnd w:id="15"/>
      <w:bookmarkEnd w:id="16"/>
    </w:p>
    <w:p w:rsidR="00107075" w:rsidRPr="007F5182" w:rsidRDefault="00107075" w:rsidP="00107075">
      <w:pPr>
        <w:pStyle w:val="BodyText"/>
        <w:rPr>
          <w:rFonts w:cs="Arial"/>
        </w:rPr>
      </w:pPr>
      <w:r w:rsidRPr="007F5182">
        <w:rPr>
          <w:rFonts w:cs="Arial"/>
        </w:rPr>
        <w:t>For the completion of the Software Requirements Specifications (SRS document) the “Supplementary Specifications” are also needed. Those are currently being produced.</w:t>
      </w:r>
    </w:p>
    <w:p w:rsidR="00304D13" w:rsidRPr="007F5182" w:rsidRDefault="00304D13" w:rsidP="00304D13">
      <w:pPr>
        <w:rPr>
          <w:rFonts w:cs="Arial"/>
          <w:lang w:eastAsia="en-US"/>
        </w:rPr>
      </w:pPr>
    </w:p>
    <w:p w:rsidR="00304D13" w:rsidRDefault="00304D13" w:rsidP="00FF63B9">
      <w:pPr>
        <w:pStyle w:val="Heading1"/>
        <w:ind w:left="568"/>
      </w:pPr>
      <w:bookmarkStart w:id="17" w:name="_Toc388078234"/>
      <w:bookmarkStart w:id="18" w:name="_Toc226877216"/>
      <w:r w:rsidRPr="007F5182">
        <w:t>User Case Diagram</w:t>
      </w:r>
      <w:bookmarkEnd w:id="17"/>
    </w:p>
    <w:p w:rsidR="00E21448" w:rsidRDefault="00E21448" w:rsidP="00E21448">
      <w:pPr>
        <w:ind w:left="-810"/>
        <w:rPr>
          <w:noProof/>
          <w:lang w:eastAsia="ja-JP"/>
        </w:rPr>
      </w:pPr>
      <w:r w:rsidRPr="00E21448">
        <w:rPr>
          <w:noProof/>
          <w:lang w:eastAsia="en-US"/>
        </w:rPr>
        <w:drawing>
          <wp:inline distT="0" distB="0" distL="0" distR="0" wp14:anchorId="293CA5C3" wp14:editId="16AFF957">
            <wp:extent cx="5753819" cy="5697797"/>
            <wp:effectExtent l="0" t="0" r="0" b="0"/>
            <wp:docPr id="8" name="Picture 8" descr="C:\Users\HP\Downloads\UseCase App Phone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UseCase App Phone 1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22" cy="570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5E" w:rsidRPr="0070495E" w:rsidRDefault="00E21448" w:rsidP="00E21448">
      <w:pPr>
        <w:ind w:left="-810"/>
      </w:pPr>
      <w:r w:rsidRPr="00E21448">
        <w:rPr>
          <w:noProof/>
          <w:lang w:eastAsia="en-US"/>
        </w:rPr>
        <w:lastRenderedPageBreak/>
        <w:drawing>
          <wp:inline distT="0" distB="0" distL="0" distR="0" wp14:anchorId="77FD4DBA" wp14:editId="4B9BD194">
            <wp:extent cx="6561526" cy="5252197"/>
            <wp:effectExtent l="0" t="0" r="0" b="5715"/>
            <wp:docPr id="9" name="Picture 9" descr="C:\Users\HP\Downloads\UseCase App Phone 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UseCase App Phone 2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717" cy="526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CC" w:rsidRDefault="00DF38CC">
      <w:pPr>
        <w:spacing w:after="160" w:line="259" w:lineRule="auto"/>
        <w:rPr>
          <w:rFonts w:eastAsia="Times New Roman" w:cs="Arial"/>
          <w:b/>
          <w:sz w:val="24"/>
          <w:szCs w:val="24"/>
          <w:lang w:eastAsia="en-US"/>
        </w:rPr>
      </w:pPr>
    </w:p>
    <w:p w:rsidR="006711E6" w:rsidRPr="007F5182" w:rsidRDefault="006711E6" w:rsidP="006711E6">
      <w:pPr>
        <w:pStyle w:val="Heading2"/>
        <w:tabs>
          <w:tab w:val="clear" w:pos="1134"/>
        </w:tabs>
        <w:ind w:left="1134"/>
      </w:pPr>
      <w:r w:rsidRPr="007F5182">
        <w:t>UC</w:t>
      </w:r>
      <w:r w:rsidR="005E114C">
        <w:t>_User_</w:t>
      </w:r>
      <w:r w:rsidRPr="007F5182">
        <w:t xml:space="preserve">001 – </w:t>
      </w:r>
      <w:r w:rsidR="0075072D">
        <w:t>User Creation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711E6" w:rsidRPr="007F5182" w:rsidTr="006711E6">
        <w:tc>
          <w:tcPr>
            <w:tcW w:w="2304" w:type="dxa"/>
          </w:tcPr>
          <w:p w:rsidR="006711E6" w:rsidRPr="007F5182" w:rsidRDefault="006711E6" w:rsidP="00C12B10">
            <w:pPr>
              <w:pStyle w:val="Tabletext"/>
              <w:spacing w:after="60"/>
              <w:jc w:val="center"/>
              <w:rPr>
                <w:rFonts w:ascii="Arial" w:hAnsi="Arial" w:cs="Arial"/>
                <w:b/>
              </w:rPr>
            </w:pPr>
            <w:r w:rsidRPr="007F5182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152" w:type="dxa"/>
          </w:tcPr>
          <w:p w:rsidR="006711E6" w:rsidRPr="007F5182" w:rsidRDefault="006711E6" w:rsidP="00C12B10">
            <w:pPr>
              <w:pStyle w:val="Tabletext"/>
              <w:spacing w:after="60"/>
              <w:jc w:val="center"/>
              <w:rPr>
                <w:rFonts w:ascii="Arial" w:hAnsi="Arial" w:cs="Arial"/>
                <w:b/>
              </w:rPr>
            </w:pPr>
            <w:r w:rsidRPr="007F5182"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3744" w:type="dxa"/>
          </w:tcPr>
          <w:p w:rsidR="006711E6" w:rsidRPr="007F5182" w:rsidRDefault="006711E6" w:rsidP="00C12B10">
            <w:pPr>
              <w:pStyle w:val="Tabletext"/>
              <w:spacing w:after="60"/>
              <w:jc w:val="center"/>
              <w:rPr>
                <w:rFonts w:ascii="Arial" w:hAnsi="Arial" w:cs="Arial"/>
                <w:b/>
              </w:rPr>
            </w:pPr>
            <w:r w:rsidRPr="007F5182">
              <w:rPr>
                <w:rFonts w:ascii="Arial" w:hAnsi="Arial" w:cs="Arial"/>
                <w:b/>
              </w:rPr>
              <w:t>Modification</w:t>
            </w:r>
          </w:p>
        </w:tc>
        <w:tc>
          <w:tcPr>
            <w:tcW w:w="2304" w:type="dxa"/>
          </w:tcPr>
          <w:p w:rsidR="006711E6" w:rsidRPr="007F5182" w:rsidRDefault="006711E6" w:rsidP="00C12B10">
            <w:pPr>
              <w:pStyle w:val="Tabletext"/>
              <w:spacing w:after="60"/>
              <w:jc w:val="center"/>
              <w:rPr>
                <w:rFonts w:ascii="Arial" w:hAnsi="Arial" w:cs="Arial"/>
                <w:b/>
              </w:rPr>
            </w:pPr>
            <w:r w:rsidRPr="007F5182">
              <w:rPr>
                <w:rFonts w:ascii="Arial" w:hAnsi="Arial" w:cs="Arial"/>
                <w:b/>
              </w:rPr>
              <w:t>Author</w:t>
            </w:r>
          </w:p>
        </w:tc>
      </w:tr>
      <w:tr w:rsidR="006711E6" w:rsidRPr="007F5182" w:rsidTr="006711E6">
        <w:trPr>
          <w:trHeight w:val="67"/>
        </w:trPr>
        <w:tc>
          <w:tcPr>
            <w:tcW w:w="2304" w:type="dxa"/>
          </w:tcPr>
          <w:p w:rsidR="006711E6" w:rsidRPr="007F5182" w:rsidRDefault="006711E6" w:rsidP="00C12B10">
            <w:pPr>
              <w:pStyle w:val="Tabletext"/>
              <w:spacing w:after="60"/>
              <w:rPr>
                <w:rFonts w:ascii="Arial" w:hAnsi="Arial" w:cs="Arial"/>
              </w:rPr>
            </w:pPr>
            <w:r w:rsidRPr="007F5182">
              <w:rPr>
                <w:rFonts w:ascii="Arial" w:hAnsi="Arial" w:cs="Arial"/>
              </w:rPr>
              <w:t>Jun 07, 2016</w:t>
            </w:r>
          </w:p>
        </w:tc>
        <w:tc>
          <w:tcPr>
            <w:tcW w:w="1152" w:type="dxa"/>
          </w:tcPr>
          <w:p w:rsidR="006711E6" w:rsidRPr="007F5182" w:rsidRDefault="006711E6" w:rsidP="00C12B10">
            <w:pPr>
              <w:pStyle w:val="Tabletext"/>
              <w:spacing w:after="60"/>
              <w:rPr>
                <w:rFonts w:ascii="Arial" w:hAnsi="Arial" w:cs="Arial"/>
              </w:rPr>
            </w:pPr>
            <w:r w:rsidRPr="007F5182">
              <w:rPr>
                <w:rFonts w:ascii="Arial" w:hAnsi="Arial" w:cs="Arial"/>
              </w:rPr>
              <w:t>0.1</w:t>
            </w:r>
          </w:p>
        </w:tc>
        <w:tc>
          <w:tcPr>
            <w:tcW w:w="3744" w:type="dxa"/>
          </w:tcPr>
          <w:p w:rsidR="006711E6" w:rsidRPr="007F5182" w:rsidRDefault="006711E6" w:rsidP="00C12B10">
            <w:pPr>
              <w:pStyle w:val="Tabletext"/>
              <w:spacing w:after="60"/>
              <w:rPr>
                <w:rFonts w:ascii="Arial" w:hAnsi="Arial" w:cs="Arial"/>
              </w:rPr>
            </w:pPr>
            <w:r w:rsidRPr="007F5182">
              <w:rPr>
                <w:rFonts w:ascii="Arial" w:hAnsi="Arial" w:cs="Arial"/>
              </w:rPr>
              <w:t>Use case v0.1</w:t>
            </w:r>
          </w:p>
        </w:tc>
        <w:tc>
          <w:tcPr>
            <w:tcW w:w="2304" w:type="dxa"/>
          </w:tcPr>
          <w:p w:rsidR="006711E6" w:rsidRPr="007F5182" w:rsidRDefault="006711E6" w:rsidP="00C12B10">
            <w:pPr>
              <w:pStyle w:val="Tabletext"/>
              <w:spacing w:after="60"/>
              <w:rPr>
                <w:rFonts w:ascii="Arial" w:hAnsi="Arial" w:cs="Arial"/>
              </w:rPr>
            </w:pPr>
            <w:r w:rsidRPr="007F5182">
              <w:rPr>
                <w:rFonts w:ascii="Arial" w:hAnsi="Arial" w:cs="Arial"/>
              </w:rPr>
              <w:t>FBA13-1 team</w:t>
            </w:r>
          </w:p>
        </w:tc>
      </w:tr>
    </w:tbl>
    <w:p w:rsidR="0075072D" w:rsidRDefault="0075072D" w:rsidP="0075072D">
      <w:pPr>
        <w:jc w:val="center"/>
        <w:rPr>
          <w:rFonts w:cs="Arial"/>
        </w:rPr>
      </w:pPr>
    </w:p>
    <w:p w:rsidR="0075072D" w:rsidRDefault="0075072D" w:rsidP="0075072D">
      <w:pPr>
        <w:jc w:val="center"/>
        <w:rPr>
          <w:rFonts w:cs="Arial"/>
        </w:rPr>
      </w:pPr>
      <w:r>
        <w:rPr>
          <w:rFonts w:cs="Arial"/>
          <w:noProof/>
          <w:lang w:eastAsia="en-US"/>
        </w:rPr>
        <w:lastRenderedPageBreak/>
        <w:drawing>
          <wp:inline distT="0" distB="0" distL="0" distR="0" wp14:anchorId="33C40218" wp14:editId="019118B5">
            <wp:extent cx="4692540" cy="693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Cre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54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E6" w:rsidRPr="007F5182" w:rsidRDefault="00A549E1" w:rsidP="006711E6">
      <w:pPr>
        <w:rPr>
          <w:rFonts w:cs="Arial"/>
        </w:rPr>
      </w:pPr>
      <w:r>
        <w:rPr>
          <w:rFonts w:cs="Arial"/>
          <w:noProof/>
          <w:lang w:eastAsia="en-US"/>
        </w:rPr>
        <w:lastRenderedPageBreak/>
        <w:drawing>
          <wp:inline distT="0" distB="0" distL="0" distR="0">
            <wp:extent cx="5485110" cy="4572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E6" w:rsidRPr="007F5182">
        <w:rPr>
          <w:rFonts w:cs="Arial"/>
        </w:rPr>
        <w:tab/>
      </w:r>
      <w:r w:rsidR="006711E6" w:rsidRPr="007F5182">
        <w:rPr>
          <w:rFonts w:cs="Arial"/>
        </w:rPr>
        <w:tab/>
      </w:r>
      <w:r w:rsidR="006711E6" w:rsidRPr="007F5182">
        <w:rPr>
          <w:rFonts w:cs="Arial"/>
        </w:rPr>
        <w:tab/>
      </w:r>
    </w:p>
    <w:p w:rsidR="00304D13" w:rsidRPr="007F5182" w:rsidRDefault="00FF63B9" w:rsidP="00304D13">
      <w:pPr>
        <w:pStyle w:val="Heading1"/>
        <w:ind w:left="568"/>
      </w:pPr>
      <w:bookmarkStart w:id="19" w:name="_Toc388078235"/>
      <w:r w:rsidRPr="007F5182">
        <w:t>Actors</w:t>
      </w:r>
      <w:bookmarkStart w:id="20" w:name="_Toc226877220"/>
      <w:bookmarkEnd w:id="18"/>
      <w:bookmarkEnd w:id="19"/>
    </w:p>
    <w:tbl>
      <w:tblPr>
        <w:tblW w:w="94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0"/>
        <w:gridCol w:w="7042"/>
      </w:tblGrid>
      <w:tr w:rsidR="00186317" w:rsidRPr="007F5182" w:rsidTr="00186317">
        <w:trPr>
          <w:cantSplit/>
        </w:trPr>
        <w:tc>
          <w:tcPr>
            <w:tcW w:w="2400" w:type="dxa"/>
            <w:shd w:val="clear" w:color="auto" w:fill="BFBFBF" w:themeFill="background1" w:themeFillShade="BF"/>
          </w:tcPr>
          <w:p w:rsidR="00186317" w:rsidRPr="007F5182" w:rsidRDefault="00186317" w:rsidP="00186317">
            <w:pPr>
              <w:pStyle w:val="TableContents"/>
              <w:rPr>
                <w:rFonts w:cs="Arial"/>
                <w:color w:val="auto"/>
                <w:szCs w:val="22"/>
              </w:rPr>
            </w:pPr>
            <w:r w:rsidRPr="007F5182">
              <w:rPr>
                <w:rFonts w:cs="Arial"/>
                <w:b/>
                <w:bCs/>
                <w:color w:val="auto"/>
                <w:szCs w:val="22"/>
              </w:rPr>
              <w:t>Actor</w:t>
            </w:r>
          </w:p>
        </w:tc>
        <w:tc>
          <w:tcPr>
            <w:tcW w:w="7042" w:type="dxa"/>
            <w:shd w:val="clear" w:color="auto" w:fill="BFBFBF" w:themeFill="background1" w:themeFillShade="BF"/>
          </w:tcPr>
          <w:p w:rsidR="00186317" w:rsidRPr="007F5182" w:rsidRDefault="00186317" w:rsidP="003D694F">
            <w:pPr>
              <w:pStyle w:val="TableContents"/>
              <w:rPr>
                <w:rFonts w:cs="Arial"/>
                <w:color w:val="auto"/>
                <w:szCs w:val="22"/>
              </w:rPr>
            </w:pPr>
            <w:r w:rsidRPr="007F5182">
              <w:rPr>
                <w:rFonts w:cs="Arial"/>
                <w:b/>
                <w:bCs/>
                <w:color w:val="auto"/>
                <w:szCs w:val="22"/>
              </w:rPr>
              <w:t>Description</w:t>
            </w:r>
          </w:p>
        </w:tc>
      </w:tr>
      <w:tr w:rsidR="00186317" w:rsidRPr="007F5182" w:rsidTr="00186317">
        <w:trPr>
          <w:cantSplit/>
        </w:trPr>
        <w:tc>
          <w:tcPr>
            <w:tcW w:w="2400" w:type="dxa"/>
          </w:tcPr>
          <w:p w:rsidR="00186317" w:rsidRPr="007F5182" w:rsidRDefault="00186317" w:rsidP="00186317">
            <w:pPr>
              <w:pStyle w:val="TableContents"/>
              <w:jc w:val="left"/>
              <w:rPr>
                <w:rFonts w:cs="Arial"/>
                <w:color w:val="808080" w:themeColor="background1" w:themeShade="80"/>
                <w:szCs w:val="22"/>
              </w:rPr>
            </w:pPr>
            <w:r w:rsidRPr="007F5182">
              <w:rPr>
                <w:rFonts w:cs="Arial"/>
                <w:color w:val="808080" w:themeColor="background1" w:themeShade="80"/>
                <w:szCs w:val="22"/>
              </w:rPr>
              <w:t>&lt;Actor Name – a noun&gt;</w:t>
            </w:r>
          </w:p>
        </w:tc>
        <w:tc>
          <w:tcPr>
            <w:tcW w:w="7042" w:type="dxa"/>
          </w:tcPr>
          <w:p w:rsidR="00186317" w:rsidRPr="007F5182" w:rsidRDefault="00186317" w:rsidP="00186317">
            <w:pPr>
              <w:pStyle w:val="TableContents"/>
              <w:jc w:val="left"/>
              <w:rPr>
                <w:rFonts w:cs="Arial"/>
                <w:color w:val="808080" w:themeColor="background1" w:themeShade="80"/>
                <w:szCs w:val="22"/>
              </w:rPr>
            </w:pPr>
            <w:r w:rsidRPr="007F5182">
              <w:rPr>
                <w:rFonts w:cs="Arial"/>
                <w:color w:val="808080" w:themeColor="background1" w:themeShade="80"/>
                <w:szCs w:val="22"/>
              </w:rPr>
              <w:t>&lt;List out all user roles in real business this actor represents for&gt;</w:t>
            </w:r>
          </w:p>
        </w:tc>
      </w:tr>
      <w:tr w:rsidR="00186317" w:rsidRPr="007F5182" w:rsidTr="00186317">
        <w:trPr>
          <w:cantSplit/>
        </w:trPr>
        <w:tc>
          <w:tcPr>
            <w:tcW w:w="2400" w:type="dxa"/>
          </w:tcPr>
          <w:p w:rsidR="00186317" w:rsidRPr="007F5182" w:rsidRDefault="005F3327" w:rsidP="003D694F">
            <w:pPr>
              <w:pStyle w:val="TableContents"/>
              <w:rPr>
                <w:rFonts w:cs="Arial"/>
                <w:szCs w:val="22"/>
              </w:rPr>
            </w:pPr>
            <w:r w:rsidRPr="007F5182">
              <w:rPr>
                <w:rFonts w:cs="Arial"/>
                <w:szCs w:val="22"/>
              </w:rPr>
              <w:t>Driver</w:t>
            </w:r>
          </w:p>
        </w:tc>
        <w:tc>
          <w:tcPr>
            <w:tcW w:w="7042" w:type="dxa"/>
          </w:tcPr>
          <w:p w:rsidR="00186317" w:rsidRDefault="0058402B" w:rsidP="003D694F">
            <w:pPr>
              <w:pStyle w:val="TableContents"/>
            </w:pPr>
            <w:r w:rsidRPr="004915C9">
              <w:t>Any car holder wants to make profit by sharing car</w:t>
            </w:r>
            <w:r>
              <w:t>:</w:t>
            </w:r>
          </w:p>
          <w:p w:rsidR="0058402B" w:rsidRDefault="0058402B" w:rsidP="003D694F">
            <w:pPr>
              <w:pStyle w:val="TableContents"/>
            </w:pPr>
            <w:r>
              <w:t>1/ Register account</w:t>
            </w:r>
          </w:p>
          <w:p w:rsidR="0058402B" w:rsidRDefault="0058402B" w:rsidP="003D694F">
            <w:pPr>
              <w:pStyle w:val="TableContents"/>
            </w:pPr>
            <w:r>
              <w:t>2/ Manage user profile</w:t>
            </w:r>
          </w:p>
          <w:p w:rsidR="0058402B" w:rsidRDefault="003B675B" w:rsidP="003D694F">
            <w:pPr>
              <w:pStyle w:val="TableContents"/>
            </w:pPr>
            <w:r>
              <w:t xml:space="preserve">3/ Manage </w:t>
            </w:r>
            <w:r w:rsidR="0058402B">
              <w:t>request with create/edit/delete request with trip’s information (start root, end root, and start time…)</w:t>
            </w:r>
          </w:p>
          <w:p w:rsidR="0058402B" w:rsidRDefault="0058402B" w:rsidP="003D694F">
            <w:pPr>
              <w:pStyle w:val="TableContents"/>
            </w:pPr>
            <w:r>
              <w:t>4/ Accepted/Denied suggestion from system</w:t>
            </w:r>
          </w:p>
          <w:p w:rsidR="00087922" w:rsidRDefault="00087922" w:rsidP="003D694F">
            <w:pPr>
              <w:pStyle w:val="TableContents"/>
            </w:pPr>
            <w:r>
              <w:t>5/ Receive notification from system</w:t>
            </w:r>
          </w:p>
          <w:p w:rsidR="0058402B" w:rsidRDefault="00087922" w:rsidP="003D694F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6</w:t>
            </w:r>
            <w:r w:rsidR="0058402B">
              <w:rPr>
                <w:rFonts w:cs="Arial"/>
                <w:szCs w:val="22"/>
              </w:rPr>
              <w:t xml:space="preserve">/ </w:t>
            </w:r>
            <w:r w:rsidR="000B1BBE">
              <w:rPr>
                <w:rFonts w:cs="Arial"/>
                <w:szCs w:val="22"/>
              </w:rPr>
              <w:t>Confirm completed trip or not</w:t>
            </w:r>
          </w:p>
          <w:p w:rsidR="003B675B" w:rsidRPr="007F5182" w:rsidRDefault="00087922" w:rsidP="003D694F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7</w:t>
            </w:r>
            <w:r w:rsidR="003B675B">
              <w:rPr>
                <w:rFonts w:cs="Arial"/>
                <w:szCs w:val="22"/>
              </w:rPr>
              <w:t>/ Received payment</w:t>
            </w:r>
          </w:p>
        </w:tc>
      </w:tr>
      <w:tr w:rsidR="005F3327" w:rsidRPr="007F5182" w:rsidTr="00186317">
        <w:trPr>
          <w:cantSplit/>
        </w:trPr>
        <w:tc>
          <w:tcPr>
            <w:tcW w:w="2400" w:type="dxa"/>
          </w:tcPr>
          <w:p w:rsidR="005F3327" w:rsidRPr="007F5182" w:rsidRDefault="005F3327" w:rsidP="003D694F">
            <w:pPr>
              <w:pStyle w:val="TableContents"/>
              <w:rPr>
                <w:rFonts w:cs="Arial"/>
                <w:szCs w:val="22"/>
              </w:rPr>
            </w:pPr>
            <w:r w:rsidRPr="007F5182">
              <w:rPr>
                <w:rFonts w:cs="Arial"/>
                <w:szCs w:val="22"/>
              </w:rPr>
              <w:lastRenderedPageBreak/>
              <w:t>Passenger</w:t>
            </w:r>
          </w:p>
        </w:tc>
        <w:tc>
          <w:tcPr>
            <w:tcW w:w="7042" w:type="dxa"/>
          </w:tcPr>
          <w:p w:rsidR="005F3327" w:rsidRDefault="0058402B" w:rsidP="003D694F">
            <w:pPr>
              <w:pStyle w:val="TableContents"/>
            </w:pPr>
            <w:r w:rsidRPr="004915C9">
              <w:t>Who needs to travel</w:t>
            </w:r>
          </w:p>
          <w:p w:rsidR="000B1BBE" w:rsidRDefault="000B1BBE" w:rsidP="000B1BBE">
            <w:pPr>
              <w:pStyle w:val="TableContents"/>
            </w:pPr>
            <w:r>
              <w:t>1/ Register account</w:t>
            </w:r>
          </w:p>
          <w:p w:rsidR="000B1BBE" w:rsidRDefault="000B1BBE" w:rsidP="000B1BBE">
            <w:pPr>
              <w:pStyle w:val="TableContents"/>
            </w:pPr>
            <w:r>
              <w:t>2/ Manage user profile</w:t>
            </w:r>
          </w:p>
          <w:p w:rsidR="000B1BBE" w:rsidRDefault="000B1BBE" w:rsidP="000B1BBE">
            <w:pPr>
              <w:pStyle w:val="TableContents"/>
            </w:pPr>
            <w:r>
              <w:t>3/ Manage request with create/edit/delete request with trip’s information (start root, end root, and start time…)</w:t>
            </w:r>
          </w:p>
          <w:p w:rsidR="000B1BBE" w:rsidRDefault="000B1BBE" w:rsidP="000B1BBE">
            <w:pPr>
              <w:pStyle w:val="TableContents"/>
            </w:pPr>
            <w:r>
              <w:t>4/ Accepted/Denied suggestion from system</w:t>
            </w:r>
          </w:p>
          <w:p w:rsidR="00087922" w:rsidRDefault="00087922" w:rsidP="00087922">
            <w:pPr>
              <w:pStyle w:val="TableContents"/>
            </w:pPr>
            <w:r>
              <w:t>5/ Receive notification from system</w:t>
            </w:r>
          </w:p>
          <w:p w:rsidR="000B1BBE" w:rsidRDefault="00087922" w:rsidP="000B1BBE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6</w:t>
            </w:r>
            <w:r w:rsidR="000B1BBE">
              <w:rPr>
                <w:rFonts w:cs="Arial"/>
                <w:szCs w:val="22"/>
              </w:rPr>
              <w:t>/ Confirm completed trip or not</w:t>
            </w:r>
          </w:p>
          <w:p w:rsidR="003B675B" w:rsidRPr="007F5182" w:rsidRDefault="00087922" w:rsidP="000B1BBE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7</w:t>
            </w:r>
            <w:r w:rsidR="003B675B">
              <w:rPr>
                <w:rFonts w:cs="Arial"/>
                <w:szCs w:val="22"/>
              </w:rPr>
              <w:t>/ Make payment</w:t>
            </w:r>
          </w:p>
        </w:tc>
      </w:tr>
      <w:tr w:rsidR="005F3327" w:rsidRPr="007F5182" w:rsidTr="00186317">
        <w:trPr>
          <w:cantSplit/>
        </w:trPr>
        <w:tc>
          <w:tcPr>
            <w:tcW w:w="2400" w:type="dxa"/>
          </w:tcPr>
          <w:p w:rsidR="005F3327" w:rsidRPr="007F5182" w:rsidRDefault="005F3327" w:rsidP="003D694F">
            <w:pPr>
              <w:pStyle w:val="TableContents"/>
              <w:rPr>
                <w:rFonts w:cs="Arial"/>
                <w:szCs w:val="22"/>
              </w:rPr>
            </w:pPr>
            <w:r w:rsidRPr="007F5182">
              <w:rPr>
                <w:rFonts w:cs="Arial"/>
                <w:szCs w:val="22"/>
              </w:rPr>
              <w:t>Administrator</w:t>
            </w:r>
          </w:p>
        </w:tc>
        <w:tc>
          <w:tcPr>
            <w:tcW w:w="7042" w:type="dxa"/>
          </w:tcPr>
          <w:p w:rsidR="005F3327" w:rsidRDefault="0058402B" w:rsidP="003D694F">
            <w:pPr>
              <w:pStyle w:val="TableContents"/>
            </w:pPr>
            <w:r w:rsidRPr="004915C9">
              <w:t>Maintain and improve the service</w:t>
            </w:r>
          </w:p>
          <w:p w:rsidR="003B675B" w:rsidRDefault="003B675B" w:rsidP="003B675B">
            <w:pPr>
              <w:pStyle w:val="TableContents"/>
            </w:pPr>
            <w:r>
              <w:t>1/ Register account</w:t>
            </w:r>
          </w:p>
          <w:p w:rsidR="003B675B" w:rsidRDefault="003B675B" w:rsidP="003B675B">
            <w:pPr>
              <w:pStyle w:val="TableContents"/>
            </w:pPr>
            <w:r>
              <w:t>2/ Manage driver/passenger</w:t>
            </w:r>
            <w:r w:rsidR="00A65F8B">
              <w:t xml:space="preserve"> profile</w:t>
            </w:r>
          </w:p>
          <w:p w:rsidR="003B675B" w:rsidRDefault="003B675B" w:rsidP="003B675B">
            <w:pPr>
              <w:pStyle w:val="TableContents"/>
            </w:pPr>
            <w:r>
              <w:t>3/ Manage request with edit/delete request with trip’s information (start root, end root, and start time…)</w:t>
            </w:r>
            <w:r w:rsidR="00A65F8B">
              <w:t xml:space="preserve"> which is created from driver or passenger </w:t>
            </w:r>
          </w:p>
          <w:p w:rsidR="003B675B" w:rsidRDefault="00A65F8B" w:rsidP="003B675B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4</w:t>
            </w:r>
            <w:r w:rsidR="003B675B">
              <w:rPr>
                <w:rFonts w:cs="Arial"/>
                <w:szCs w:val="22"/>
              </w:rPr>
              <w:t>/ Confirm completed trip or not</w:t>
            </w:r>
            <w:r>
              <w:rPr>
                <w:rFonts w:cs="Arial"/>
                <w:szCs w:val="22"/>
              </w:rPr>
              <w:t xml:space="preserve"> based on feedback from user (driver/passenger)</w:t>
            </w:r>
          </w:p>
          <w:p w:rsidR="003B675B" w:rsidRDefault="003B675B" w:rsidP="00A65F8B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6/ </w:t>
            </w:r>
            <w:r w:rsidR="00A65F8B">
              <w:rPr>
                <w:rFonts w:cs="Arial"/>
                <w:szCs w:val="22"/>
              </w:rPr>
              <w:t>Get money based on policy with driver</w:t>
            </w:r>
          </w:p>
          <w:p w:rsidR="00A65F8B" w:rsidRPr="007F5182" w:rsidRDefault="00A65F8B" w:rsidP="00A65F8B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7/ Report management</w:t>
            </w:r>
          </w:p>
        </w:tc>
      </w:tr>
      <w:tr w:rsidR="005F3327" w:rsidRPr="007F5182" w:rsidTr="00186317">
        <w:trPr>
          <w:cantSplit/>
        </w:trPr>
        <w:tc>
          <w:tcPr>
            <w:tcW w:w="2400" w:type="dxa"/>
          </w:tcPr>
          <w:p w:rsidR="005F3327" w:rsidRPr="007F5182" w:rsidRDefault="005F3327" w:rsidP="003D694F">
            <w:pPr>
              <w:pStyle w:val="TableContents"/>
              <w:rPr>
                <w:rFonts w:cs="Arial"/>
                <w:szCs w:val="22"/>
              </w:rPr>
            </w:pPr>
            <w:r w:rsidRPr="007F5182">
              <w:rPr>
                <w:rFonts w:cs="Arial"/>
                <w:szCs w:val="22"/>
              </w:rPr>
              <w:t>Third-party</w:t>
            </w:r>
          </w:p>
        </w:tc>
        <w:tc>
          <w:tcPr>
            <w:tcW w:w="7042" w:type="dxa"/>
          </w:tcPr>
          <w:p w:rsidR="005F3327" w:rsidRPr="007F5182" w:rsidRDefault="00A65F8B" w:rsidP="003D694F">
            <w:pPr>
              <w:pStyle w:val="TableContents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The third party company which is owner of the implement will be embedded into this system</w:t>
            </w:r>
          </w:p>
        </w:tc>
      </w:tr>
    </w:tbl>
    <w:p w:rsidR="00186317" w:rsidRPr="007F5182" w:rsidRDefault="00186317" w:rsidP="00186317">
      <w:pPr>
        <w:rPr>
          <w:rFonts w:cs="Arial"/>
        </w:rPr>
      </w:pPr>
    </w:p>
    <w:p w:rsidR="0075463D" w:rsidRDefault="00FF63B9" w:rsidP="0075463D">
      <w:pPr>
        <w:pStyle w:val="Heading1"/>
        <w:ind w:left="568"/>
      </w:pPr>
      <w:bookmarkStart w:id="21" w:name="_Toc388078236"/>
      <w:r w:rsidRPr="007F5182">
        <w:t>Use Cases</w:t>
      </w:r>
      <w:bookmarkEnd w:id="20"/>
      <w:bookmarkEnd w:id="21"/>
    </w:p>
    <w:p w:rsidR="0075463D" w:rsidRDefault="0075463D" w:rsidP="0075463D">
      <w:pPr>
        <w:pStyle w:val="Heading2"/>
      </w:pPr>
      <w:r>
        <w:t>Computer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225"/>
      </w:tblGrid>
      <w:tr w:rsidR="002D5DA7" w:rsidTr="009C5EAB">
        <w:tc>
          <w:tcPr>
            <w:tcW w:w="2425" w:type="dxa"/>
          </w:tcPr>
          <w:p w:rsidR="002D5DA7" w:rsidRPr="008D1F21" w:rsidRDefault="002D5DA7" w:rsidP="002D5DA7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 w:rsidRPr="007F5182">
              <w:rPr>
                <w:bCs/>
                <w:szCs w:val="22"/>
              </w:rPr>
              <w:t>Use Case Name</w:t>
            </w:r>
          </w:p>
        </w:tc>
        <w:tc>
          <w:tcPr>
            <w:tcW w:w="1980" w:type="dxa"/>
          </w:tcPr>
          <w:p w:rsidR="002D5DA7" w:rsidRDefault="002D5DA7" w:rsidP="002D5DA7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Cs/>
                <w:szCs w:val="22"/>
              </w:rPr>
              <w:t>Use Case ID</w:t>
            </w:r>
          </w:p>
        </w:tc>
        <w:tc>
          <w:tcPr>
            <w:tcW w:w="4225" w:type="dxa"/>
          </w:tcPr>
          <w:p w:rsidR="002D5DA7" w:rsidRPr="002D5DA7" w:rsidRDefault="002D5DA7" w:rsidP="002D5DA7">
            <w:pPr>
              <w:pStyle w:val="TableContents"/>
              <w:rPr>
                <w:rFonts w:cs="Arial"/>
                <w:sz w:val="28"/>
                <w:szCs w:val="28"/>
              </w:rPr>
            </w:pPr>
            <w:r w:rsidRPr="002D5DA7">
              <w:rPr>
                <w:rFonts w:cs="Arial"/>
                <w:b/>
                <w:bCs/>
                <w:color w:val="auto"/>
                <w:sz w:val="28"/>
                <w:szCs w:val="28"/>
              </w:rPr>
              <w:t>Description</w:t>
            </w:r>
          </w:p>
        </w:tc>
      </w:tr>
      <w:tr w:rsidR="002D5DA7" w:rsidTr="009C5EAB">
        <w:tc>
          <w:tcPr>
            <w:tcW w:w="2425" w:type="dxa"/>
          </w:tcPr>
          <w:p w:rsidR="002D5DA7" w:rsidRDefault="002D5DA7" w:rsidP="002D5DA7">
            <w:r>
              <w:t>Login</w:t>
            </w:r>
          </w:p>
        </w:tc>
        <w:tc>
          <w:tcPr>
            <w:tcW w:w="1980" w:type="dxa"/>
          </w:tcPr>
          <w:p w:rsidR="002D5DA7" w:rsidRDefault="005E114C" w:rsidP="002D5DA7">
            <w:r>
              <w:t>UC_Admin_001</w:t>
            </w:r>
          </w:p>
        </w:tc>
        <w:tc>
          <w:tcPr>
            <w:tcW w:w="4225" w:type="dxa"/>
          </w:tcPr>
          <w:p w:rsidR="002D5DA7" w:rsidRDefault="002D5DA7" w:rsidP="002D5DA7">
            <w:bookmarkStart w:id="22" w:name="_GoBack"/>
            <w:bookmarkEnd w:id="22"/>
          </w:p>
        </w:tc>
      </w:tr>
      <w:tr w:rsidR="002D5DA7" w:rsidTr="009C5EAB">
        <w:tc>
          <w:tcPr>
            <w:tcW w:w="2425" w:type="dxa"/>
          </w:tcPr>
          <w:p w:rsidR="002D5DA7" w:rsidRDefault="002D5DA7" w:rsidP="002D5DA7">
            <w:r>
              <w:t>Manager Account User</w:t>
            </w:r>
          </w:p>
        </w:tc>
        <w:tc>
          <w:tcPr>
            <w:tcW w:w="1980" w:type="dxa"/>
          </w:tcPr>
          <w:p w:rsidR="002D5DA7" w:rsidRDefault="005E114C" w:rsidP="002D5DA7">
            <w:r>
              <w:t>UC_Admin_002</w:t>
            </w:r>
          </w:p>
        </w:tc>
        <w:tc>
          <w:tcPr>
            <w:tcW w:w="4225" w:type="dxa"/>
          </w:tcPr>
          <w:p w:rsidR="002D5DA7" w:rsidRDefault="002D5DA7" w:rsidP="002D5DA7"/>
        </w:tc>
      </w:tr>
      <w:tr w:rsidR="002D5DA7" w:rsidTr="009C5EAB">
        <w:tc>
          <w:tcPr>
            <w:tcW w:w="2425" w:type="dxa"/>
          </w:tcPr>
          <w:p w:rsidR="002D5DA7" w:rsidRDefault="002D5DA7" w:rsidP="002D5DA7">
            <w:r>
              <w:t>Report</w:t>
            </w:r>
          </w:p>
        </w:tc>
        <w:tc>
          <w:tcPr>
            <w:tcW w:w="1980" w:type="dxa"/>
          </w:tcPr>
          <w:p w:rsidR="002D5DA7" w:rsidRDefault="005E114C" w:rsidP="002D5DA7">
            <w:r>
              <w:t>UC_Admin_003</w:t>
            </w:r>
          </w:p>
        </w:tc>
        <w:tc>
          <w:tcPr>
            <w:tcW w:w="4225" w:type="dxa"/>
          </w:tcPr>
          <w:p w:rsidR="002D5DA7" w:rsidRDefault="002D5DA7" w:rsidP="002D5DA7"/>
        </w:tc>
      </w:tr>
      <w:tr w:rsidR="002D5DA7" w:rsidTr="009C5EAB">
        <w:tc>
          <w:tcPr>
            <w:tcW w:w="2425" w:type="dxa"/>
          </w:tcPr>
          <w:p w:rsidR="002D5DA7" w:rsidRDefault="002D5DA7" w:rsidP="002D5DA7">
            <w:r>
              <w:t>Select Route</w:t>
            </w:r>
          </w:p>
        </w:tc>
        <w:tc>
          <w:tcPr>
            <w:tcW w:w="1980" w:type="dxa"/>
          </w:tcPr>
          <w:p w:rsidR="002D5DA7" w:rsidRDefault="005E114C" w:rsidP="002D5DA7">
            <w:r>
              <w:t>UC_Admin_004</w:t>
            </w:r>
          </w:p>
        </w:tc>
        <w:tc>
          <w:tcPr>
            <w:tcW w:w="4225" w:type="dxa"/>
          </w:tcPr>
          <w:p w:rsidR="002D5DA7" w:rsidRDefault="002D5DA7" w:rsidP="002D5DA7"/>
        </w:tc>
      </w:tr>
      <w:tr w:rsidR="002D5DA7" w:rsidTr="009C5EAB">
        <w:tc>
          <w:tcPr>
            <w:tcW w:w="2425" w:type="dxa"/>
          </w:tcPr>
          <w:p w:rsidR="002D5DA7" w:rsidRDefault="002D5DA7" w:rsidP="002D5DA7">
            <w:r>
              <w:t>Regulatory</w:t>
            </w:r>
          </w:p>
        </w:tc>
        <w:tc>
          <w:tcPr>
            <w:tcW w:w="1980" w:type="dxa"/>
          </w:tcPr>
          <w:p w:rsidR="002D5DA7" w:rsidRDefault="005E114C" w:rsidP="002D5DA7">
            <w:r>
              <w:t>UC_Admin_005</w:t>
            </w:r>
          </w:p>
        </w:tc>
        <w:tc>
          <w:tcPr>
            <w:tcW w:w="4225" w:type="dxa"/>
          </w:tcPr>
          <w:p w:rsidR="002D5DA7" w:rsidRDefault="002D5DA7" w:rsidP="002D5DA7"/>
        </w:tc>
      </w:tr>
      <w:tr w:rsidR="002D5DA7" w:rsidTr="009C5EAB">
        <w:tc>
          <w:tcPr>
            <w:tcW w:w="2425" w:type="dxa"/>
          </w:tcPr>
          <w:p w:rsidR="002D5DA7" w:rsidRDefault="002D5DA7" w:rsidP="002D5DA7">
            <w:r>
              <w:t>Send Request</w:t>
            </w:r>
          </w:p>
        </w:tc>
        <w:tc>
          <w:tcPr>
            <w:tcW w:w="1980" w:type="dxa"/>
          </w:tcPr>
          <w:p w:rsidR="002D5DA7" w:rsidRDefault="005E114C" w:rsidP="002D5DA7">
            <w:r>
              <w:t>UC_Admin_006</w:t>
            </w:r>
          </w:p>
        </w:tc>
        <w:tc>
          <w:tcPr>
            <w:tcW w:w="4225" w:type="dxa"/>
          </w:tcPr>
          <w:p w:rsidR="002D5DA7" w:rsidRDefault="002D5DA7" w:rsidP="002D5DA7"/>
        </w:tc>
      </w:tr>
      <w:tr w:rsidR="002D5DA7" w:rsidTr="009C5EAB">
        <w:tc>
          <w:tcPr>
            <w:tcW w:w="2425" w:type="dxa"/>
          </w:tcPr>
          <w:p w:rsidR="002D5DA7" w:rsidRDefault="002D5DA7" w:rsidP="002D5DA7">
            <w:r>
              <w:t>Payment</w:t>
            </w:r>
          </w:p>
        </w:tc>
        <w:tc>
          <w:tcPr>
            <w:tcW w:w="1980" w:type="dxa"/>
          </w:tcPr>
          <w:p w:rsidR="002D5DA7" w:rsidRDefault="005E114C" w:rsidP="002D5DA7">
            <w:r>
              <w:t>UC_Admin_007</w:t>
            </w:r>
          </w:p>
        </w:tc>
        <w:tc>
          <w:tcPr>
            <w:tcW w:w="4225" w:type="dxa"/>
          </w:tcPr>
          <w:p w:rsidR="002D5DA7" w:rsidRDefault="002D5DA7" w:rsidP="002D5DA7"/>
        </w:tc>
      </w:tr>
    </w:tbl>
    <w:p w:rsidR="0075463D" w:rsidRDefault="0075463D" w:rsidP="0075463D"/>
    <w:p w:rsidR="0075463D" w:rsidRDefault="0075463D" w:rsidP="0075463D">
      <w:pPr>
        <w:pStyle w:val="Heading2"/>
      </w:pPr>
      <w:r>
        <w:lastRenderedPageBreak/>
        <w:t>App Phone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1890"/>
        <w:gridCol w:w="4405"/>
      </w:tblGrid>
      <w:tr w:rsidR="0075463D" w:rsidTr="00E75FD0">
        <w:tc>
          <w:tcPr>
            <w:tcW w:w="2335" w:type="dxa"/>
          </w:tcPr>
          <w:p w:rsidR="0075463D" w:rsidRPr="008D1F21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 w:rsidRPr="007F5182">
              <w:rPr>
                <w:bCs/>
                <w:szCs w:val="22"/>
              </w:rPr>
              <w:t>Use Case Name</w:t>
            </w:r>
          </w:p>
        </w:tc>
        <w:tc>
          <w:tcPr>
            <w:tcW w:w="1890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Cs/>
                <w:szCs w:val="22"/>
              </w:rPr>
              <w:t>Use Case ID</w:t>
            </w:r>
          </w:p>
        </w:tc>
        <w:tc>
          <w:tcPr>
            <w:tcW w:w="4405" w:type="dxa"/>
          </w:tcPr>
          <w:p w:rsidR="0075463D" w:rsidRPr="002D5DA7" w:rsidRDefault="0075463D" w:rsidP="0075463D">
            <w:pPr>
              <w:pStyle w:val="TableContents"/>
              <w:rPr>
                <w:rFonts w:cs="Arial"/>
                <w:sz w:val="28"/>
                <w:szCs w:val="28"/>
              </w:rPr>
            </w:pPr>
            <w:r w:rsidRPr="002D5DA7">
              <w:rPr>
                <w:rFonts w:cs="Arial"/>
                <w:b/>
                <w:bCs/>
                <w:color w:val="auto"/>
                <w:sz w:val="28"/>
                <w:szCs w:val="28"/>
              </w:rPr>
              <w:t>Description</w:t>
            </w:r>
          </w:p>
        </w:tc>
      </w:tr>
      <w:tr w:rsidR="0075463D" w:rsidTr="00E75FD0">
        <w:trPr>
          <w:trHeight w:val="512"/>
        </w:trPr>
        <w:tc>
          <w:tcPr>
            <w:tcW w:w="2335" w:type="dxa"/>
          </w:tcPr>
          <w:p w:rsidR="0075463D" w:rsidRPr="007F5182" w:rsidRDefault="0075463D" w:rsidP="00E75FD0">
            <w:pPr>
              <w:pStyle w:val="Heading1"/>
              <w:numPr>
                <w:ilvl w:val="0"/>
                <w:numId w:val="0"/>
              </w:numPr>
              <w:outlineLvl w:val="0"/>
              <w:rPr>
                <w:szCs w:val="22"/>
              </w:rPr>
            </w:pPr>
            <w:r w:rsidRPr="008D1F21">
              <w:rPr>
                <w:b w:val="0"/>
                <w:sz w:val="22"/>
                <w:szCs w:val="22"/>
              </w:rPr>
              <w:t>User Creation</w:t>
            </w:r>
          </w:p>
        </w:tc>
        <w:tc>
          <w:tcPr>
            <w:tcW w:w="1890" w:type="dxa"/>
          </w:tcPr>
          <w:p w:rsidR="0075463D" w:rsidRPr="008D1F21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UC_User_001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Pr="008D1F21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Login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UC_User_002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Pr="008D1F21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Forgot Account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UC_User_003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Pr="008D1F21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Manager Account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UC_User_004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Pr="008D1F21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Create Account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UC_User_005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Pr="008D1F21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Update Account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UC_User_006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Pr="008D1F21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Manager Route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UC_User_007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Create Route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UC_User_008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Update Route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UC_User_009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Delete Rout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UC_User_010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Recommend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UC_User_011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Search Route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UC_User_012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P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Select Route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UC_User_013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Select User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UC_User_014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Matching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UC_User_015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Send Request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UC_User_016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Select Passenger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UC_User_017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Select Passenger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UC_User_018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Select Driver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UC_User_019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Trip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UC_User_020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Payment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UC_User_021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Report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UC_User_022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lastRenderedPageBreak/>
              <w:t>Rating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UC_User_023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  <w:tr w:rsidR="0075463D" w:rsidTr="00E75FD0">
        <w:tc>
          <w:tcPr>
            <w:tcW w:w="2335" w:type="dxa"/>
          </w:tcPr>
          <w:p w:rsidR="0075463D" w:rsidRDefault="0075463D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Setting</w:t>
            </w:r>
          </w:p>
        </w:tc>
        <w:tc>
          <w:tcPr>
            <w:tcW w:w="1890" w:type="dxa"/>
          </w:tcPr>
          <w:p w:rsidR="0075463D" w:rsidRDefault="005E114C" w:rsidP="0075463D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UC_User_024</w:t>
            </w:r>
          </w:p>
        </w:tc>
        <w:tc>
          <w:tcPr>
            <w:tcW w:w="4405" w:type="dxa"/>
          </w:tcPr>
          <w:p w:rsidR="0075463D" w:rsidRPr="007F5182" w:rsidRDefault="0075463D" w:rsidP="0075463D">
            <w:pPr>
              <w:pStyle w:val="TableContents"/>
              <w:rPr>
                <w:rFonts w:cs="Arial"/>
                <w:szCs w:val="22"/>
              </w:rPr>
            </w:pPr>
          </w:p>
        </w:tc>
      </w:tr>
    </w:tbl>
    <w:p w:rsidR="0075463D" w:rsidRPr="0075463D" w:rsidRDefault="0075463D" w:rsidP="0075463D"/>
    <w:p w:rsidR="0075463D" w:rsidRPr="0075463D" w:rsidRDefault="0075463D" w:rsidP="0075463D"/>
    <w:p w:rsidR="00FF63B9" w:rsidRPr="007F5182" w:rsidRDefault="00FF63B9" w:rsidP="00FF63B9">
      <w:pPr>
        <w:pStyle w:val="infoblue0"/>
        <w:rPr>
          <w:rFonts w:ascii="Arial" w:hAnsi="Arial" w:cs="Arial"/>
        </w:rPr>
      </w:pPr>
    </w:p>
    <w:sectPr w:rsidR="00FF63B9" w:rsidRPr="007F5182" w:rsidSect="00445B6A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126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8EE" w:rsidRDefault="007148EE" w:rsidP="00046722">
      <w:pPr>
        <w:spacing w:after="0"/>
      </w:pPr>
      <w:r>
        <w:separator/>
      </w:r>
    </w:p>
  </w:endnote>
  <w:endnote w:type="continuationSeparator" w:id="0">
    <w:p w:rsidR="007148EE" w:rsidRDefault="007148EE" w:rsidP="000467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3D694F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3D694F" w:rsidRPr="00447CD4" w:rsidRDefault="00447CD4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3D694F" w:rsidRDefault="00841C17" w:rsidP="003D694F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56BBC">
            <w:rPr>
              <w:noProof/>
            </w:rPr>
            <w:t>9</w:t>
          </w:r>
          <w:r>
            <w:fldChar w:fldCharType="end"/>
          </w:r>
          <w:r>
            <w:t xml:space="preserve"> of </w:t>
          </w:r>
          <w:fldSimple w:instr=" NUMPAGES ">
            <w:r w:rsidR="00756BBC">
              <w:rPr>
                <w:noProof/>
              </w:rPr>
              <w:t>11</w:t>
            </w:r>
          </w:fldSimple>
        </w:p>
        <w:p w:rsidR="003D694F" w:rsidRPr="009700D3" w:rsidRDefault="003D694F" w:rsidP="003D694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3D694F" w:rsidRDefault="003D694F" w:rsidP="003D694F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3D694F" w:rsidRDefault="003D694F" w:rsidP="003D694F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3D694F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3D694F" w:rsidRPr="00046722" w:rsidRDefault="0004672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3D694F" w:rsidRDefault="00841C1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FF439D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fldSimple w:instr=" NUMPAGES ">
            <w:r w:rsidR="00FF439D">
              <w:rPr>
                <w:noProof/>
              </w:rPr>
              <w:t>11</w:t>
            </w:r>
          </w:fldSimple>
        </w:p>
        <w:p w:rsidR="003D694F" w:rsidRPr="009700D3" w:rsidRDefault="003D694F" w:rsidP="003D694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3D694F" w:rsidRDefault="003D694F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3D694F" w:rsidRPr="000A7D34" w:rsidRDefault="003D694F" w:rsidP="003D69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8EE" w:rsidRDefault="007148EE" w:rsidP="00046722">
      <w:pPr>
        <w:spacing w:after="0"/>
      </w:pPr>
      <w:r>
        <w:separator/>
      </w:r>
    </w:p>
  </w:footnote>
  <w:footnote w:type="continuationSeparator" w:id="0">
    <w:p w:rsidR="007148EE" w:rsidRDefault="007148EE" w:rsidP="00046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3D694F" w:rsidRPr="00E25109" w:rsidTr="00E02342">
      <w:trPr>
        <w:cantSplit/>
        <w:trHeight w:val="430"/>
      </w:trPr>
      <w:tc>
        <w:tcPr>
          <w:tcW w:w="2430" w:type="dxa"/>
        </w:tcPr>
        <w:p w:rsidR="003D694F" w:rsidRDefault="00046722" w:rsidP="003D694F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64D2DE8E" wp14:editId="08B0CB40">
                <wp:extent cx="843064" cy="386700"/>
                <wp:effectExtent l="0" t="0" r="0" b="0"/>
                <wp:docPr id="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D694F" w:rsidRDefault="003D694F" w:rsidP="003D694F">
          <w:pPr>
            <w:pStyle w:val="Header"/>
          </w:pPr>
        </w:p>
      </w:tc>
      <w:tc>
        <w:tcPr>
          <w:tcW w:w="720" w:type="dxa"/>
          <w:vAlign w:val="center"/>
        </w:tcPr>
        <w:p w:rsidR="003D694F" w:rsidRDefault="003D694F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3D694F" w:rsidRPr="00E25109" w:rsidRDefault="0043203D" w:rsidP="00445B6A">
          <w:pPr>
            <w:pStyle w:val="Header"/>
            <w:tabs>
              <w:tab w:val="clear" w:pos="4320"/>
            </w:tabs>
            <w:ind w:left="-1276"/>
            <w:jc w:val="right"/>
            <w:rPr>
              <w:lang w:val="fr-FR"/>
            </w:rPr>
          </w:pPr>
          <w:r>
            <w:rPr>
              <w:i w:val="0"/>
            </w:rPr>
            <w:t>Use Case Model</w:t>
          </w:r>
        </w:p>
      </w:tc>
    </w:tr>
  </w:tbl>
  <w:p w:rsidR="003D694F" w:rsidRPr="009700D3" w:rsidRDefault="003D694F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3D694F" w:rsidRPr="00E25109">
      <w:trPr>
        <w:cantSplit/>
        <w:trHeight w:val="622"/>
      </w:trPr>
      <w:tc>
        <w:tcPr>
          <w:tcW w:w="3888" w:type="dxa"/>
        </w:tcPr>
        <w:p w:rsidR="003D694F" w:rsidRDefault="00046722" w:rsidP="003D694F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137F1799" wp14:editId="0DB9025B">
                <wp:extent cx="843064" cy="386700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D694F" w:rsidRDefault="003D694F" w:rsidP="003D694F">
          <w:pPr>
            <w:pStyle w:val="Header"/>
          </w:pPr>
        </w:p>
      </w:tc>
      <w:tc>
        <w:tcPr>
          <w:tcW w:w="2410" w:type="dxa"/>
          <w:vAlign w:val="center"/>
        </w:tcPr>
        <w:p w:rsidR="003D694F" w:rsidRDefault="003D694F" w:rsidP="003D694F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3D694F" w:rsidRPr="00E25109" w:rsidRDefault="003D694F" w:rsidP="003D694F">
          <w:pPr>
            <w:pStyle w:val="Header"/>
            <w:jc w:val="right"/>
            <w:rPr>
              <w:lang w:val="fr-FR"/>
            </w:rPr>
          </w:pPr>
        </w:p>
      </w:tc>
    </w:tr>
  </w:tbl>
  <w:p w:rsidR="003D694F" w:rsidRPr="009700D3" w:rsidRDefault="003D694F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1"/>
    <w:multiLevelType w:val="singleLevel"/>
    <w:tmpl w:val="F2A689D4"/>
    <w:lvl w:ilvl="0">
      <w:start w:val="1"/>
      <w:numFmt w:val="bullet"/>
      <w:pStyle w:val="ListBullet4"/>
      <w:lvlText w:val=""/>
      <w:lvlJc w:val="left"/>
      <w:pPr>
        <w:tabs>
          <w:tab w:val="num" w:pos="3119"/>
        </w:tabs>
        <w:ind w:left="3119" w:hanging="284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52F6F8CA"/>
    <w:lvl w:ilvl="0">
      <w:start w:val="1"/>
      <w:numFmt w:val="bullet"/>
      <w:pStyle w:val="ListBullet2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</w:abstractNum>
  <w:abstractNum w:abstractNumId="2">
    <w:nsid w:val="027040FF"/>
    <w:multiLevelType w:val="hybridMultilevel"/>
    <w:tmpl w:val="B582EA3C"/>
    <w:lvl w:ilvl="0" w:tplc="AB1E42C2">
      <w:start w:val="1"/>
      <w:numFmt w:val="bullet"/>
      <w:pStyle w:val="Bullet2"/>
      <w:lvlText w:val=""/>
      <w:lvlJc w:val="left"/>
      <w:pPr>
        <w:tabs>
          <w:tab w:val="num" w:pos="1368"/>
        </w:tabs>
        <w:ind w:left="1368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2B6692"/>
    <w:multiLevelType w:val="multilevel"/>
    <w:tmpl w:val="81FC42F0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10BE75F0"/>
    <w:multiLevelType w:val="hybridMultilevel"/>
    <w:tmpl w:val="772AFB58"/>
    <w:lvl w:ilvl="0" w:tplc="3BAEFD0A">
      <w:start w:val="1"/>
      <w:numFmt w:val="decimal"/>
      <w:lvlText w:val="2.%1"/>
      <w:lvlJc w:val="left"/>
      <w:pPr>
        <w:ind w:left="128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765267"/>
    <w:multiLevelType w:val="hybridMultilevel"/>
    <w:tmpl w:val="0E701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3523E12"/>
    <w:multiLevelType w:val="hybridMultilevel"/>
    <w:tmpl w:val="EBE655F6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6B758B"/>
    <w:multiLevelType w:val="hybridMultilevel"/>
    <w:tmpl w:val="3AA8BCBC"/>
    <w:lvl w:ilvl="0" w:tplc="A2E01864">
      <w:numFmt w:val="bullet"/>
      <w:lvlText w:val="-"/>
      <w:lvlJc w:val="left"/>
      <w:pPr>
        <w:ind w:left="1494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>
    <w:nsid w:val="51C06F07"/>
    <w:multiLevelType w:val="hybridMultilevel"/>
    <w:tmpl w:val="385A50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86336A6"/>
    <w:multiLevelType w:val="hybridMultilevel"/>
    <w:tmpl w:val="CA84AC16"/>
    <w:lvl w:ilvl="0" w:tplc="F500C10E">
      <w:numFmt w:val="bullet"/>
      <w:lvlText w:val="-"/>
      <w:lvlJc w:val="left"/>
      <w:pPr>
        <w:ind w:left="1778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4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9"/>
  </w:num>
  <w:num w:numId="25">
    <w:abstractNumId w:val="7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8BF"/>
    <w:rsid w:val="00000618"/>
    <w:rsid w:val="00046722"/>
    <w:rsid w:val="00072FD3"/>
    <w:rsid w:val="00086BEC"/>
    <w:rsid w:val="00087922"/>
    <w:rsid w:val="00092578"/>
    <w:rsid w:val="000B1BBE"/>
    <w:rsid w:val="000C0F78"/>
    <w:rsid w:val="00107075"/>
    <w:rsid w:val="001164D6"/>
    <w:rsid w:val="00116A63"/>
    <w:rsid w:val="00122F15"/>
    <w:rsid w:val="001349AE"/>
    <w:rsid w:val="00143291"/>
    <w:rsid w:val="001637BB"/>
    <w:rsid w:val="001827CE"/>
    <w:rsid w:val="00186317"/>
    <w:rsid w:val="001957EC"/>
    <w:rsid w:val="001B0BA7"/>
    <w:rsid w:val="001B25F9"/>
    <w:rsid w:val="00205472"/>
    <w:rsid w:val="002715AB"/>
    <w:rsid w:val="0027257B"/>
    <w:rsid w:val="00287CD7"/>
    <w:rsid w:val="002C4AF7"/>
    <w:rsid w:val="002C7A4B"/>
    <w:rsid w:val="002D07A3"/>
    <w:rsid w:val="002D5DA7"/>
    <w:rsid w:val="00304D13"/>
    <w:rsid w:val="00312270"/>
    <w:rsid w:val="00323FA3"/>
    <w:rsid w:val="00326A92"/>
    <w:rsid w:val="003A6417"/>
    <w:rsid w:val="003B675B"/>
    <w:rsid w:val="003D694F"/>
    <w:rsid w:val="003F6AE8"/>
    <w:rsid w:val="0043203D"/>
    <w:rsid w:val="00445B6A"/>
    <w:rsid w:val="00447CD4"/>
    <w:rsid w:val="00530395"/>
    <w:rsid w:val="0053381D"/>
    <w:rsid w:val="0056215D"/>
    <w:rsid w:val="0058402B"/>
    <w:rsid w:val="005860CF"/>
    <w:rsid w:val="005E114C"/>
    <w:rsid w:val="005F3327"/>
    <w:rsid w:val="00624664"/>
    <w:rsid w:val="006259E9"/>
    <w:rsid w:val="00631667"/>
    <w:rsid w:val="006711E6"/>
    <w:rsid w:val="0070495E"/>
    <w:rsid w:val="007148EE"/>
    <w:rsid w:val="0075072D"/>
    <w:rsid w:val="0075463D"/>
    <w:rsid w:val="00756BBC"/>
    <w:rsid w:val="00761768"/>
    <w:rsid w:val="007F5182"/>
    <w:rsid w:val="0080059F"/>
    <w:rsid w:val="00804CED"/>
    <w:rsid w:val="00827E83"/>
    <w:rsid w:val="00841C17"/>
    <w:rsid w:val="008467A3"/>
    <w:rsid w:val="008A60F7"/>
    <w:rsid w:val="008D1F21"/>
    <w:rsid w:val="00936AD3"/>
    <w:rsid w:val="0095497B"/>
    <w:rsid w:val="009A51F1"/>
    <w:rsid w:val="009C5EAB"/>
    <w:rsid w:val="009D4CC4"/>
    <w:rsid w:val="009F5158"/>
    <w:rsid w:val="00A50DDC"/>
    <w:rsid w:val="00A549E1"/>
    <w:rsid w:val="00A65F8B"/>
    <w:rsid w:val="00AD56AC"/>
    <w:rsid w:val="00B11719"/>
    <w:rsid w:val="00B158BF"/>
    <w:rsid w:val="00BE565D"/>
    <w:rsid w:val="00CE5567"/>
    <w:rsid w:val="00D20E5D"/>
    <w:rsid w:val="00D261C2"/>
    <w:rsid w:val="00D75134"/>
    <w:rsid w:val="00DB4416"/>
    <w:rsid w:val="00DD66F8"/>
    <w:rsid w:val="00DF38CC"/>
    <w:rsid w:val="00E02342"/>
    <w:rsid w:val="00E21448"/>
    <w:rsid w:val="00E3072B"/>
    <w:rsid w:val="00E34F05"/>
    <w:rsid w:val="00E37F83"/>
    <w:rsid w:val="00E40AE3"/>
    <w:rsid w:val="00E75FD0"/>
    <w:rsid w:val="00F319DF"/>
    <w:rsid w:val="00F42156"/>
    <w:rsid w:val="00F44AA7"/>
    <w:rsid w:val="00F95129"/>
    <w:rsid w:val="00FD35F7"/>
    <w:rsid w:val="00FF439D"/>
    <w:rsid w:val="00FF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 Bullet 2" w:uiPriority="0"/>
    <w:lsdException w:name="List Bullet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11719"/>
    <w:pPr>
      <w:keepNext/>
      <w:numPr>
        <w:ilvl w:val="2"/>
        <w:numId w:val="3"/>
      </w:numPr>
      <w:tabs>
        <w:tab w:val="left" w:pos="1985"/>
      </w:tabs>
      <w:spacing w:before="12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B11719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11719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B11719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046722"/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5F3327"/>
    <w:pPr>
      <w:widowControl w:val="0"/>
      <w:spacing w:before="120" w:after="0"/>
      <w:ind w:firstLine="568"/>
    </w:pPr>
    <w:rPr>
      <w:rFonts w:cs="Arial"/>
      <w:strike/>
      <w:color w:val="808080" w:themeColor="background1" w:themeShade="80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349AE"/>
    <w:pPr>
      <w:spacing w:before="60" w:after="60"/>
    </w:pPr>
    <w:rPr>
      <w:rFonts w:eastAsia="MS PMincho" w:cs="Arial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customStyle="1" w:styleId="infoblue0">
    <w:name w:val="infoblue"/>
    <w:basedOn w:val="Normal"/>
    <w:rsid w:val="00FF63B9"/>
    <w:pPr>
      <w:spacing w:line="240" w:lineRule="atLeast"/>
    </w:pPr>
    <w:rPr>
      <w:rFonts w:ascii="Times New Roman" w:eastAsia="Arial Unicode MS" w:hAnsi="Times New Roman"/>
      <w:i/>
      <w:iCs/>
      <w:color w:val="0000FF"/>
      <w:sz w:val="20"/>
      <w:lang w:eastAsia="en-US"/>
    </w:rPr>
  </w:style>
  <w:style w:type="paragraph" w:customStyle="1" w:styleId="Bullet2">
    <w:name w:val="Bullet 2"/>
    <w:basedOn w:val="BodyText"/>
    <w:rsid w:val="00FF63B9"/>
    <w:pPr>
      <w:numPr>
        <w:numId w:val="6"/>
      </w:numPr>
      <w:tabs>
        <w:tab w:val="clear" w:pos="1368"/>
        <w:tab w:val="clear" w:pos="8640"/>
        <w:tab w:val="num" w:pos="360"/>
      </w:tabs>
      <w:ind w:left="0" w:firstLine="0"/>
    </w:pPr>
    <w:rPr>
      <w:rFonts w:eastAsia="Times New Roman"/>
      <w:spacing w:val="0"/>
      <w:lang w:eastAsia="en-US"/>
    </w:rPr>
  </w:style>
  <w:style w:type="paragraph" w:customStyle="1" w:styleId="Headingtext1">
    <w:name w:val="Heading text 1"/>
    <w:link w:val="Headingtext1Char"/>
    <w:rsid w:val="00FF63B9"/>
    <w:pPr>
      <w:spacing w:after="120" w:line="240" w:lineRule="auto"/>
    </w:pPr>
    <w:rPr>
      <w:rFonts w:ascii="Arial" w:eastAsia="Times New Roman" w:hAnsi="Arial" w:cs="Times New Roman"/>
      <w:szCs w:val="20"/>
    </w:rPr>
  </w:style>
  <w:style w:type="character" w:customStyle="1" w:styleId="Headingtext1Char">
    <w:name w:val="Heading text 1 Char"/>
    <w:basedOn w:val="DefaultParagraphFont"/>
    <w:link w:val="Headingtext1"/>
    <w:rsid w:val="00FF63B9"/>
    <w:rPr>
      <w:rFonts w:ascii="Arial" w:eastAsia="Times New Roman" w:hAnsi="Arial" w:cs="Times New Roman"/>
      <w:szCs w:val="20"/>
    </w:rPr>
  </w:style>
  <w:style w:type="paragraph" w:customStyle="1" w:styleId="Headingtext2">
    <w:name w:val="Heading text 2"/>
    <w:link w:val="Headingtext2Char"/>
    <w:rsid w:val="00FF63B9"/>
    <w:pPr>
      <w:spacing w:after="120" w:line="240" w:lineRule="auto"/>
      <w:ind w:left="567"/>
    </w:pPr>
    <w:rPr>
      <w:rFonts w:ascii="Arial" w:eastAsia="Times New Roman" w:hAnsi="Arial" w:cs="Times New Roman"/>
      <w:szCs w:val="20"/>
      <w:lang w:val="en-AU"/>
    </w:rPr>
  </w:style>
  <w:style w:type="character" w:customStyle="1" w:styleId="Headingtext2Char">
    <w:name w:val="Heading text 2 Char"/>
    <w:basedOn w:val="DefaultParagraphFont"/>
    <w:link w:val="Headingtext2"/>
    <w:rsid w:val="00FF63B9"/>
    <w:rPr>
      <w:rFonts w:ascii="Arial" w:eastAsia="Times New Roman" w:hAnsi="Arial" w:cs="Times New Roman"/>
      <w:szCs w:val="20"/>
      <w:lang w:val="en-AU"/>
    </w:rPr>
  </w:style>
  <w:style w:type="paragraph" w:customStyle="1" w:styleId="Headingtext1blue0">
    <w:name w:val="Heading text 1 blue"/>
    <w:basedOn w:val="InfoBlue"/>
    <w:rsid w:val="00FF63B9"/>
    <w:pPr>
      <w:spacing w:before="0" w:after="120"/>
    </w:pPr>
    <w:rPr>
      <w:rFonts w:eastAsia="Times New Roman" w:cs="Times New Roman"/>
      <w:lang w:eastAsia="en-US"/>
    </w:rPr>
  </w:style>
  <w:style w:type="table" w:styleId="TableGrid">
    <w:name w:val="Table Grid"/>
    <w:basedOn w:val="TableNormal"/>
    <w:uiPriority w:val="39"/>
    <w:rsid w:val="001863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Contents">
    <w:name w:val="Table Contents"/>
    <w:basedOn w:val="Normal"/>
    <w:uiPriority w:val="99"/>
    <w:rsid w:val="00186317"/>
    <w:pPr>
      <w:widowControl w:val="0"/>
      <w:suppressLineNumbers/>
      <w:suppressAutoHyphens/>
      <w:spacing w:before="60" w:after="60"/>
      <w:ind w:left="113" w:right="113"/>
      <w:jc w:val="both"/>
    </w:pPr>
    <w:rPr>
      <w:rFonts w:eastAsia="Times New Roman"/>
      <w:color w:val="000000"/>
      <w:szCs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186317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paragraph" w:customStyle="1" w:styleId="Tabletext">
    <w:name w:val="Tabletext"/>
    <w:basedOn w:val="Normal"/>
    <w:rsid w:val="006711E6"/>
    <w:pPr>
      <w:keepLines/>
      <w:spacing w:line="259" w:lineRule="auto"/>
    </w:pPr>
    <w:rPr>
      <w:rFonts w:asciiTheme="minorHAnsi" w:eastAsiaTheme="minorHAnsi" w:hAnsiTheme="minorHAnsi" w:cstheme="minorBidi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7E8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E83"/>
    <w:rPr>
      <w:rFonts w:ascii="Tahoma" w:eastAsia="Batang" w:hAnsi="Tahoma" w:cs="Tahoma"/>
      <w:sz w:val="16"/>
      <w:szCs w:val="16"/>
      <w:lang w:eastAsia="ko-KR"/>
    </w:rPr>
  </w:style>
  <w:style w:type="character" w:customStyle="1" w:styleId="apple-converted-space">
    <w:name w:val="apple-converted-space"/>
    <w:basedOn w:val="DefaultParagraphFont"/>
    <w:rsid w:val="00FF43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 Bullet 2" w:uiPriority="0"/>
    <w:lsdException w:name="List Bullet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11719"/>
    <w:pPr>
      <w:keepNext/>
      <w:numPr>
        <w:ilvl w:val="2"/>
        <w:numId w:val="3"/>
      </w:numPr>
      <w:tabs>
        <w:tab w:val="left" w:pos="1985"/>
      </w:tabs>
      <w:spacing w:before="12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B11719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11719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B11719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046722"/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5F3327"/>
    <w:pPr>
      <w:widowControl w:val="0"/>
      <w:spacing w:before="120" w:after="0"/>
      <w:ind w:firstLine="568"/>
    </w:pPr>
    <w:rPr>
      <w:rFonts w:cs="Arial"/>
      <w:strike/>
      <w:color w:val="808080" w:themeColor="background1" w:themeShade="80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349AE"/>
    <w:pPr>
      <w:spacing w:before="60" w:after="60"/>
    </w:pPr>
    <w:rPr>
      <w:rFonts w:eastAsia="MS PMincho" w:cs="Arial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customStyle="1" w:styleId="infoblue0">
    <w:name w:val="infoblue"/>
    <w:basedOn w:val="Normal"/>
    <w:rsid w:val="00FF63B9"/>
    <w:pPr>
      <w:spacing w:line="240" w:lineRule="atLeast"/>
    </w:pPr>
    <w:rPr>
      <w:rFonts w:ascii="Times New Roman" w:eastAsia="Arial Unicode MS" w:hAnsi="Times New Roman"/>
      <w:i/>
      <w:iCs/>
      <w:color w:val="0000FF"/>
      <w:sz w:val="20"/>
      <w:lang w:eastAsia="en-US"/>
    </w:rPr>
  </w:style>
  <w:style w:type="paragraph" w:customStyle="1" w:styleId="Bullet2">
    <w:name w:val="Bullet 2"/>
    <w:basedOn w:val="BodyText"/>
    <w:rsid w:val="00FF63B9"/>
    <w:pPr>
      <w:numPr>
        <w:numId w:val="6"/>
      </w:numPr>
      <w:tabs>
        <w:tab w:val="clear" w:pos="1368"/>
        <w:tab w:val="clear" w:pos="8640"/>
        <w:tab w:val="num" w:pos="360"/>
      </w:tabs>
      <w:ind w:left="0" w:firstLine="0"/>
    </w:pPr>
    <w:rPr>
      <w:rFonts w:eastAsia="Times New Roman"/>
      <w:spacing w:val="0"/>
      <w:lang w:eastAsia="en-US"/>
    </w:rPr>
  </w:style>
  <w:style w:type="paragraph" w:customStyle="1" w:styleId="Headingtext1">
    <w:name w:val="Heading text 1"/>
    <w:link w:val="Headingtext1Char"/>
    <w:rsid w:val="00FF63B9"/>
    <w:pPr>
      <w:spacing w:after="120" w:line="240" w:lineRule="auto"/>
    </w:pPr>
    <w:rPr>
      <w:rFonts w:ascii="Arial" w:eastAsia="Times New Roman" w:hAnsi="Arial" w:cs="Times New Roman"/>
      <w:szCs w:val="20"/>
    </w:rPr>
  </w:style>
  <w:style w:type="character" w:customStyle="1" w:styleId="Headingtext1Char">
    <w:name w:val="Heading text 1 Char"/>
    <w:basedOn w:val="DefaultParagraphFont"/>
    <w:link w:val="Headingtext1"/>
    <w:rsid w:val="00FF63B9"/>
    <w:rPr>
      <w:rFonts w:ascii="Arial" w:eastAsia="Times New Roman" w:hAnsi="Arial" w:cs="Times New Roman"/>
      <w:szCs w:val="20"/>
    </w:rPr>
  </w:style>
  <w:style w:type="paragraph" w:customStyle="1" w:styleId="Headingtext2">
    <w:name w:val="Heading text 2"/>
    <w:link w:val="Headingtext2Char"/>
    <w:rsid w:val="00FF63B9"/>
    <w:pPr>
      <w:spacing w:after="120" w:line="240" w:lineRule="auto"/>
      <w:ind w:left="567"/>
    </w:pPr>
    <w:rPr>
      <w:rFonts w:ascii="Arial" w:eastAsia="Times New Roman" w:hAnsi="Arial" w:cs="Times New Roman"/>
      <w:szCs w:val="20"/>
      <w:lang w:val="en-AU"/>
    </w:rPr>
  </w:style>
  <w:style w:type="character" w:customStyle="1" w:styleId="Headingtext2Char">
    <w:name w:val="Heading text 2 Char"/>
    <w:basedOn w:val="DefaultParagraphFont"/>
    <w:link w:val="Headingtext2"/>
    <w:rsid w:val="00FF63B9"/>
    <w:rPr>
      <w:rFonts w:ascii="Arial" w:eastAsia="Times New Roman" w:hAnsi="Arial" w:cs="Times New Roman"/>
      <w:szCs w:val="20"/>
      <w:lang w:val="en-AU"/>
    </w:rPr>
  </w:style>
  <w:style w:type="paragraph" w:customStyle="1" w:styleId="Headingtext1blue0">
    <w:name w:val="Heading text 1 blue"/>
    <w:basedOn w:val="InfoBlue"/>
    <w:rsid w:val="00FF63B9"/>
    <w:pPr>
      <w:spacing w:before="0" w:after="120"/>
    </w:pPr>
    <w:rPr>
      <w:rFonts w:eastAsia="Times New Roman" w:cs="Times New Roman"/>
      <w:lang w:eastAsia="en-US"/>
    </w:rPr>
  </w:style>
  <w:style w:type="table" w:styleId="TableGrid">
    <w:name w:val="Table Grid"/>
    <w:basedOn w:val="TableNormal"/>
    <w:uiPriority w:val="39"/>
    <w:rsid w:val="001863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Contents">
    <w:name w:val="Table Contents"/>
    <w:basedOn w:val="Normal"/>
    <w:uiPriority w:val="99"/>
    <w:rsid w:val="00186317"/>
    <w:pPr>
      <w:widowControl w:val="0"/>
      <w:suppressLineNumbers/>
      <w:suppressAutoHyphens/>
      <w:spacing w:before="60" w:after="60"/>
      <w:ind w:left="113" w:right="113"/>
      <w:jc w:val="both"/>
    </w:pPr>
    <w:rPr>
      <w:rFonts w:eastAsia="Times New Roman"/>
      <w:color w:val="000000"/>
      <w:szCs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186317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paragraph" w:customStyle="1" w:styleId="Tabletext">
    <w:name w:val="Tabletext"/>
    <w:basedOn w:val="Normal"/>
    <w:rsid w:val="006711E6"/>
    <w:pPr>
      <w:keepLines/>
      <w:spacing w:line="259" w:lineRule="auto"/>
    </w:pPr>
    <w:rPr>
      <w:rFonts w:asciiTheme="minorHAnsi" w:eastAsiaTheme="minorHAnsi" w:hAnsiTheme="minorHAnsi" w:cstheme="minorBidi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7E8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E83"/>
    <w:rPr>
      <w:rFonts w:ascii="Tahoma" w:eastAsia="Batang" w:hAnsi="Tahoma" w:cs="Tahoma"/>
      <w:sz w:val="16"/>
      <w:szCs w:val="16"/>
      <w:lang w:eastAsia="ko-KR"/>
    </w:rPr>
  </w:style>
  <w:style w:type="character" w:customStyle="1" w:styleId="apple-converted-space">
    <w:name w:val="apple-converted-space"/>
    <w:basedOn w:val="DefaultParagraphFont"/>
    <w:rsid w:val="00FF43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A\BAC\BAC_BA%20Templates\HW\2nd\TM%20-%20Use%20Case%20Mode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1D78E-B18D-4453-8C2F-7764B7A86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 - Use Case Model.dotx</Template>
  <TotalTime>45</TotalTime>
  <Pages>11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5660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Le Nguyen Ngoc Anh</dc:creator>
  <cp:lastModifiedBy>myduyen</cp:lastModifiedBy>
  <cp:revision>4</cp:revision>
  <cp:lastPrinted>2014-05-27T14:38:00Z</cp:lastPrinted>
  <dcterms:created xsi:type="dcterms:W3CDTF">2016-06-09T04:40:00Z</dcterms:created>
  <dcterms:modified xsi:type="dcterms:W3CDTF">2016-06-09T06:32:00Z</dcterms:modified>
</cp:coreProperties>
</file>