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291" w:rsidRDefault="00143291" w:rsidP="00143291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097560" w:rsidP="00143291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445B6A" w:rsidRDefault="00097560" w:rsidP="00445B6A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&lt;UC_002– Register</w:t>
      </w:r>
      <w:r w:rsidR="00445B6A">
        <w:rPr>
          <w:sz w:val="36"/>
          <w:szCs w:val="36"/>
        </w:rPr>
        <w:t>&gt;</w:t>
      </w:r>
    </w:p>
    <w:p w:rsidR="00143291" w:rsidRPr="0081095A" w:rsidRDefault="00445B6A" w:rsidP="00143291">
      <w:pPr>
        <w:pStyle w:val="Bold"/>
      </w:pPr>
      <w:r>
        <w:t>Version &lt;</w:t>
      </w:r>
      <w:r w:rsidR="00097560">
        <w:t>0.1</w:t>
      </w:r>
      <w:r>
        <w:t>&gt;</w:t>
      </w:r>
    </w:p>
    <w:p w:rsidR="00143291" w:rsidRDefault="00143291" w:rsidP="00143291">
      <w:pPr>
        <w:pStyle w:val="DocumentTitle"/>
        <w:spacing w:before="0" w:after="0"/>
        <w:rPr>
          <w:highlight w:val="lightGray"/>
        </w:rPr>
      </w:pPr>
    </w:p>
    <w:p w:rsidR="00143291" w:rsidRDefault="00143291" w:rsidP="00143291">
      <w:pPr>
        <w:pStyle w:val="DocumentTitle"/>
        <w:spacing w:before="0" w:after="0"/>
      </w:pPr>
    </w:p>
    <w:p w:rsidR="00143291" w:rsidRDefault="00143291" w:rsidP="00143291">
      <w:pPr>
        <w:rPr>
          <w:b/>
          <w:smallCaps/>
          <w:spacing w:val="20"/>
          <w:sz w:val="32"/>
        </w:rPr>
      </w:pPr>
    </w:p>
    <w:p w:rsidR="0004672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046722" w:rsidRDefault="00046722" w:rsidP="00046722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0A7D34" w:rsidTr="003A6417">
        <w:tc>
          <w:tcPr>
            <w:tcW w:w="1525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Author</w:t>
            </w:r>
          </w:p>
        </w:tc>
      </w:tr>
      <w:tr w:rsidR="00097560" w:rsidTr="003A6417">
        <w:tc>
          <w:tcPr>
            <w:tcW w:w="1525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0.1</w:t>
            </w:r>
          </w:p>
        </w:tc>
        <w:tc>
          <w:tcPr>
            <w:tcW w:w="5310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Tu Le</w:t>
            </w:r>
          </w:p>
          <w:p w:rsidR="00097560" w:rsidRPr="007F5182" w:rsidRDefault="00097560" w:rsidP="00F96ED7">
            <w:pPr>
              <w:pStyle w:val="table2"/>
            </w:pPr>
            <w:r w:rsidRPr="007F5182">
              <w:t>Nghi Phan</w:t>
            </w:r>
          </w:p>
          <w:p w:rsidR="00097560" w:rsidRPr="007F5182" w:rsidRDefault="00097560" w:rsidP="00F96ED7">
            <w:pPr>
              <w:pStyle w:val="table2"/>
            </w:pPr>
            <w:r w:rsidRPr="007F5182">
              <w:t>Phuong Do</w:t>
            </w:r>
          </w:p>
          <w:p w:rsidR="00097560" w:rsidRPr="007F5182" w:rsidRDefault="00097560" w:rsidP="00F96ED7">
            <w:pPr>
              <w:pStyle w:val="table2"/>
            </w:pPr>
            <w:r w:rsidRPr="007F5182">
              <w:t>Duyen Phan</w:t>
            </w:r>
          </w:p>
        </w:tc>
      </w:tr>
      <w:bookmarkEnd w:id="0"/>
      <w:bookmarkEnd w:id="1"/>
      <w:bookmarkEnd w:id="2"/>
      <w:bookmarkEnd w:id="3"/>
    </w:tbl>
    <w:p w:rsidR="00046722" w:rsidRDefault="00046722" w:rsidP="007F7BB4">
      <w:pPr>
        <w:pStyle w:val="InfoBlue"/>
      </w:pPr>
    </w:p>
    <w:p w:rsidR="002715AB" w:rsidRDefault="002715AB" w:rsidP="00046722">
      <w:pPr>
        <w:pStyle w:val="SectionTitle"/>
      </w:pPr>
      <w:r>
        <w:t xml:space="preserve"> </w:t>
      </w:r>
      <w:r w:rsidR="003A6417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0A7D34" w:rsidTr="003A6417">
        <w:tc>
          <w:tcPr>
            <w:tcW w:w="1795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Approval Date</w:t>
            </w:r>
          </w:p>
        </w:tc>
      </w:tr>
      <w:tr w:rsidR="00097560" w:rsidTr="003A6417">
        <w:tc>
          <w:tcPr>
            <w:tcW w:w="1795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Doan Vo</w:t>
            </w:r>
          </w:p>
        </w:tc>
        <w:tc>
          <w:tcPr>
            <w:tcW w:w="2880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0.1</w:t>
            </w:r>
          </w:p>
        </w:tc>
        <w:tc>
          <w:tcPr>
            <w:tcW w:w="1260" w:type="dxa"/>
            <w:shd w:val="clear" w:color="auto" w:fill="auto"/>
          </w:tcPr>
          <w:p w:rsidR="00097560" w:rsidRPr="007F5182" w:rsidRDefault="00097560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260" w:type="dxa"/>
          </w:tcPr>
          <w:p w:rsidR="00097560" w:rsidRPr="007F5182" w:rsidRDefault="00097560" w:rsidP="00F96ED7">
            <w:pPr>
              <w:pStyle w:val="table2"/>
            </w:pPr>
            <w:r w:rsidRPr="007F5182">
              <w:t>09 Jun, 2016</w:t>
            </w:r>
          </w:p>
        </w:tc>
        <w:tc>
          <w:tcPr>
            <w:tcW w:w="1260" w:type="dxa"/>
          </w:tcPr>
          <w:p w:rsidR="00097560" w:rsidRPr="007F5182" w:rsidRDefault="00097560" w:rsidP="00F96ED7">
            <w:pPr>
              <w:pStyle w:val="table2"/>
            </w:pPr>
          </w:p>
        </w:tc>
      </w:tr>
      <w:tr w:rsidR="003A6417" w:rsidTr="003A6417">
        <w:tc>
          <w:tcPr>
            <w:tcW w:w="1795" w:type="dxa"/>
            <w:shd w:val="clear" w:color="auto" w:fill="auto"/>
          </w:tcPr>
          <w:p w:rsidR="003A6417" w:rsidRPr="00C77AAD" w:rsidRDefault="003A6417" w:rsidP="001231A8">
            <w:pPr>
              <w:pStyle w:val="table2"/>
            </w:pPr>
          </w:p>
        </w:tc>
        <w:tc>
          <w:tcPr>
            <w:tcW w:w="2880" w:type="dxa"/>
            <w:shd w:val="clear" w:color="auto" w:fill="auto"/>
          </w:tcPr>
          <w:p w:rsidR="003A6417" w:rsidRPr="00C77AAD" w:rsidRDefault="003A6417" w:rsidP="001231A8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Pr="00C77AAD" w:rsidRDefault="003A6417" w:rsidP="001231A8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Pr="00C77AAD" w:rsidRDefault="003A6417" w:rsidP="001231A8">
            <w:pPr>
              <w:pStyle w:val="table2"/>
            </w:pPr>
          </w:p>
        </w:tc>
        <w:tc>
          <w:tcPr>
            <w:tcW w:w="1260" w:type="dxa"/>
          </w:tcPr>
          <w:p w:rsidR="003A6417" w:rsidRDefault="003A6417" w:rsidP="001231A8">
            <w:pPr>
              <w:pStyle w:val="table2"/>
            </w:pPr>
          </w:p>
        </w:tc>
        <w:tc>
          <w:tcPr>
            <w:tcW w:w="1260" w:type="dxa"/>
          </w:tcPr>
          <w:p w:rsidR="003A6417" w:rsidRDefault="003A6417" w:rsidP="001231A8">
            <w:pPr>
              <w:pStyle w:val="table2"/>
            </w:pPr>
          </w:p>
        </w:tc>
      </w:tr>
      <w:tr w:rsidR="003A6417" w:rsidTr="003A6417">
        <w:tc>
          <w:tcPr>
            <w:tcW w:w="1795" w:type="dxa"/>
            <w:shd w:val="clear" w:color="auto" w:fill="auto"/>
          </w:tcPr>
          <w:p w:rsidR="003A6417" w:rsidRDefault="003A6417" w:rsidP="001231A8">
            <w:pPr>
              <w:pStyle w:val="table2"/>
            </w:pPr>
          </w:p>
        </w:tc>
        <w:tc>
          <w:tcPr>
            <w:tcW w:w="2880" w:type="dxa"/>
            <w:shd w:val="clear" w:color="auto" w:fill="auto"/>
          </w:tcPr>
          <w:p w:rsidR="003A6417" w:rsidRDefault="003A6417" w:rsidP="001231A8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Default="003A6417" w:rsidP="001231A8">
            <w:pPr>
              <w:pStyle w:val="table2"/>
            </w:pPr>
          </w:p>
        </w:tc>
        <w:tc>
          <w:tcPr>
            <w:tcW w:w="1260" w:type="dxa"/>
            <w:shd w:val="clear" w:color="auto" w:fill="auto"/>
          </w:tcPr>
          <w:p w:rsidR="003A6417" w:rsidRDefault="003A6417" w:rsidP="001231A8">
            <w:pPr>
              <w:pStyle w:val="table2"/>
            </w:pPr>
          </w:p>
        </w:tc>
        <w:tc>
          <w:tcPr>
            <w:tcW w:w="1260" w:type="dxa"/>
          </w:tcPr>
          <w:p w:rsidR="003A6417" w:rsidRDefault="003A6417" w:rsidP="001231A8">
            <w:pPr>
              <w:pStyle w:val="table2"/>
            </w:pPr>
          </w:p>
        </w:tc>
        <w:tc>
          <w:tcPr>
            <w:tcW w:w="1260" w:type="dxa"/>
          </w:tcPr>
          <w:p w:rsidR="003A6417" w:rsidRDefault="003A6417" w:rsidP="001231A8">
            <w:pPr>
              <w:pStyle w:val="table2"/>
            </w:pPr>
          </w:p>
        </w:tc>
      </w:tr>
    </w:tbl>
    <w:p w:rsidR="003A6417" w:rsidRDefault="003A6417" w:rsidP="00046722">
      <w:pPr>
        <w:pStyle w:val="SectionTitle"/>
      </w:pPr>
    </w:p>
    <w:p w:rsidR="002715AB" w:rsidRPr="002715AB" w:rsidRDefault="002715AB" w:rsidP="002715AB">
      <w:pPr>
        <w:jc w:val="center"/>
        <w:rPr>
          <w:lang w:eastAsia="en-US"/>
        </w:rPr>
      </w:pPr>
    </w:p>
    <w:p w:rsidR="00046722" w:rsidRDefault="00046722" w:rsidP="00046722">
      <w:pPr>
        <w:pStyle w:val="SectionTitle"/>
      </w:pPr>
      <w:r w:rsidRPr="002715AB">
        <w:br w:type="page"/>
      </w:r>
      <w:r>
        <w:lastRenderedPageBreak/>
        <w:t>Contents</w:t>
      </w:r>
    </w:p>
    <w:p w:rsidR="00224B9D" w:rsidRDefault="00046722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387997212" w:history="1">
        <w:r w:rsidR="00224B9D" w:rsidRPr="00323EF6">
          <w:rPr>
            <w:rStyle w:val="Hyperlink"/>
            <w:noProof/>
          </w:rPr>
          <w:t>1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Introduction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_Toc387997212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13" w:history="1">
        <w:r w:rsidR="00224B9D" w:rsidRPr="00323EF6">
          <w:rPr>
            <w:rStyle w:val="Hyperlink"/>
            <w:noProof/>
          </w:rPr>
          <w:t>2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Processes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_Toc387997213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14" w:history="1">
        <w:r w:rsidR="00224B9D" w:rsidRPr="00323EF6">
          <w:rPr>
            <w:rStyle w:val="Hyperlink"/>
            <w:noProof/>
          </w:rPr>
          <w:t>3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Flow of Events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_Toc387997214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15" w:history="1">
        <w:r w:rsidR="00224B9D" w:rsidRPr="00323EF6">
          <w:rPr>
            <w:rStyle w:val="Hyperlink"/>
            <w:noProof/>
          </w:rPr>
          <w:t>3.1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Basic Flow: &lt;Flow Name&gt;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_Toc387997215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16" w:history="1">
        <w:r w:rsidR="00224B9D" w:rsidRPr="00323EF6">
          <w:rPr>
            <w:rStyle w:val="Hyperlink"/>
            <w:noProof/>
          </w:rPr>
          <w:t>3.2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Alternative Flow: &lt;Flow Name&gt;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_Toc387997216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17" w:history="1">
        <w:r w:rsidR="00224B9D" w:rsidRPr="00323EF6">
          <w:rPr>
            <w:rStyle w:val="Hyperlink"/>
            <w:noProof/>
          </w:rPr>
          <w:t>3.3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Exception Flows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_Toc387997217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en-US"/>
        </w:rPr>
      </w:pPr>
      <w:hyperlink w:anchor="_Toc387997218" w:history="1">
        <w:r w:rsidR="00224B9D" w:rsidRPr="00323EF6">
          <w:rPr>
            <w:rStyle w:val="Hyperlink"/>
          </w:rPr>
          <w:t>3.3.1</w:t>
        </w:r>
        <w:r w:rsidR="00224B9D">
          <w:rPr>
            <w:rFonts w:asciiTheme="minorHAnsi" w:eastAsiaTheme="minorEastAsia" w:hAnsiTheme="minorHAnsi" w:cstheme="minorBidi"/>
            <w:iCs w:val="0"/>
            <w:szCs w:val="22"/>
            <w:lang w:eastAsia="en-US"/>
          </w:rPr>
          <w:tab/>
        </w:r>
        <w:r w:rsidR="00224B9D" w:rsidRPr="00323EF6">
          <w:rPr>
            <w:rStyle w:val="Hyperlink"/>
          </w:rPr>
          <w:t>Exception Flow 1: &lt;Flow Name&gt;</w:t>
        </w:r>
        <w:r w:rsidR="00224B9D">
          <w:rPr>
            <w:webHidden/>
          </w:rPr>
          <w:tab/>
        </w:r>
        <w:r w:rsidR="00224B9D">
          <w:rPr>
            <w:webHidden/>
          </w:rPr>
          <w:fldChar w:fldCharType="begin"/>
        </w:r>
        <w:r w:rsidR="00224B9D">
          <w:rPr>
            <w:webHidden/>
          </w:rPr>
          <w:instrText xml:space="preserve"> PAGEREF _Toc387997218 \h </w:instrText>
        </w:r>
        <w:r w:rsidR="00224B9D">
          <w:rPr>
            <w:webHidden/>
          </w:rPr>
        </w:r>
        <w:r w:rsidR="00224B9D">
          <w:rPr>
            <w:webHidden/>
          </w:rPr>
          <w:fldChar w:fldCharType="separate"/>
        </w:r>
        <w:r w:rsidR="00575BA5">
          <w:rPr>
            <w:webHidden/>
          </w:rPr>
          <w:t>2</w:t>
        </w:r>
        <w:r w:rsidR="00224B9D">
          <w:rPr>
            <w:webHidden/>
          </w:rPr>
          <w:fldChar w:fldCharType="end"/>
        </w:r>
      </w:hyperlink>
    </w:p>
    <w:p w:rsidR="00224B9D" w:rsidRDefault="001F3C54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en-US"/>
        </w:rPr>
      </w:pPr>
      <w:hyperlink w:anchor="_Toc387997219" w:history="1">
        <w:r w:rsidR="00224B9D" w:rsidRPr="00323EF6">
          <w:rPr>
            <w:rStyle w:val="Hyperlink"/>
          </w:rPr>
          <w:t>3.3.2</w:t>
        </w:r>
        <w:r w:rsidR="00224B9D">
          <w:rPr>
            <w:rFonts w:asciiTheme="minorHAnsi" w:eastAsiaTheme="minorEastAsia" w:hAnsiTheme="minorHAnsi" w:cstheme="minorBidi"/>
            <w:iCs w:val="0"/>
            <w:szCs w:val="22"/>
            <w:lang w:eastAsia="en-US"/>
          </w:rPr>
          <w:tab/>
        </w:r>
        <w:r w:rsidR="00224B9D" w:rsidRPr="00323EF6">
          <w:rPr>
            <w:rStyle w:val="Hyperlink"/>
          </w:rPr>
          <w:t>Exception Flow 2: &lt;Flow Name&gt;</w:t>
        </w:r>
        <w:r w:rsidR="00224B9D">
          <w:rPr>
            <w:webHidden/>
          </w:rPr>
          <w:tab/>
        </w:r>
        <w:r w:rsidR="00224B9D">
          <w:rPr>
            <w:webHidden/>
          </w:rPr>
          <w:fldChar w:fldCharType="begin"/>
        </w:r>
        <w:r w:rsidR="00224B9D">
          <w:rPr>
            <w:webHidden/>
          </w:rPr>
          <w:instrText xml:space="preserve"> PAGEREF _Toc387997219 \h </w:instrText>
        </w:r>
        <w:r w:rsidR="00224B9D">
          <w:rPr>
            <w:webHidden/>
          </w:rPr>
        </w:r>
        <w:r w:rsidR="00224B9D">
          <w:rPr>
            <w:webHidden/>
          </w:rPr>
          <w:fldChar w:fldCharType="separate"/>
        </w:r>
        <w:r w:rsidR="00575BA5">
          <w:rPr>
            <w:webHidden/>
          </w:rPr>
          <w:t>2</w:t>
        </w:r>
        <w:r w:rsidR="00224B9D">
          <w:rPr>
            <w:webHidden/>
          </w:rPr>
          <w:fldChar w:fldCharType="end"/>
        </w:r>
      </w:hyperlink>
    </w:p>
    <w:p w:rsidR="00224B9D" w:rsidRDefault="001F3C54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en-US"/>
        </w:rPr>
      </w:pPr>
      <w:hyperlink w:anchor="_Toc387997220" w:history="1">
        <w:r w:rsidR="00224B9D" w:rsidRPr="00323EF6">
          <w:rPr>
            <w:rStyle w:val="Hyperlink"/>
          </w:rPr>
          <w:t>3.3.3</w:t>
        </w:r>
        <w:r w:rsidR="00224B9D">
          <w:rPr>
            <w:rFonts w:asciiTheme="minorHAnsi" w:eastAsiaTheme="minorEastAsia" w:hAnsiTheme="minorHAnsi" w:cstheme="minorBidi"/>
            <w:iCs w:val="0"/>
            <w:szCs w:val="22"/>
            <w:lang w:eastAsia="en-US"/>
          </w:rPr>
          <w:tab/>
        </w:r>
        <w:r w:rsidR="00224B9D" w:rsidRPr="00323EF6">
          <w:rPr>
            <w:rStyle w:val="Hyperlink"/>
          </w:rPr>
          <w:t>Exception Flow n: &lt;Flow Name&gt;</w:t>
        </w:r>
        <w:r w:rsidR="00224B9D">
          <w:rPr>
            <w:webHidden/>
          </w:rPr>
          <w:tab/>
        </w:r>
        <w:r w:rsidR="00224B9D">
          <w:rPr>
            <w:webHidden/>
          </w:rPr>
          <w:fldChar w:fldCharType="begin"/>
        </w:r>
        <w:r w:rsidR="00224B9D">
          <w:rPr>
            <w:webHidden/>
          </w:rPr>
          <w:instrText xml:space="preserve"> PAGEREF _Toc387997220 \h </w:instrText>
        </w:r>
        <w:r w:rsidR="00224B9D">
          <w:rPr>
            <w:webHidden/>
          </w:rPr>
        </w:r>
        <w:r w:rsidR="00224B9D">
          <w:rPr>
            <w:webHidden/>
          </w:rPr>
          <w:fldChar w:fldCharType="separate"/>
        </w:r>
        <w:r w:rsidR="00575BA5">
          <w:rPr>
            <w:webHidden/>
          </w:rPr>
          <w:t>2</w:t>
        </w:r>
        <w:r w:rsidR="00224B9D">
          <w:rPr>
            <w:webHidden/>
          </w:rPr>
          <w:fldChar w:fldCharType="end"/>
        </w:r>
      </w:hyperlink>
    </w:p>
    <w:p w:rsidR="00224B9D" w:rsidRDefault="001F3C54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21" w:history="1">
        <w:r w:rsidR="00224B9D" w:rsidRPr="00323EF6">
          <w:rPr>
            <w:rStyle w:val="Hyperlink"/>
            <w:noProof/>
          </w:rPr>
          <w:t>4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Business Rules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_Toc387997221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22" w:history="1">
        <w:r w:rsidR="00224B9D" w:rsidRPr="00323EF6">
          <w:rPr>
            <w:rStyle w:val="Hyperlink"/>
            <w:noProof/>
          </w:rPr>
          <w:t>5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Special Requirements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_Toc387997222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23" w:history="1">
        <w:r w:rsidR="00224B9D" w:rsidRPr="00323EF6">
          <w:rPr>
            <w:rStyle w:val="Hyperlink"/>
            <w:noProof/>
          </w:rPr>
          <w:t>6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Supplementary Information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_Toc387997223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224B9D" w:rsidRDefault="001F3C54" w:rsidP="00633787">
      <w:pPr>
        <w:pStyle w:val="TOC1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hyperlink w:anchor="_Toc387997224" w:history="1">
        <w:r w:rsidR="00224B9D" w:rsidRPr="00323EF6">
          <w:rPr>
            <w:rStyle w:val="Hyperlink"/>
            <w:noProof/>
          </w:rPr>
          <w:t>7</w:t>
        </w:r>
        <w:r w:rsidR="00224B9D">
          <w:rPr>
            <w:rFonts w:asciiTheme="minorHAnsi" w:eastAsiaTheme="minorEastAsia" w:hAnsiTheme="minorHAnsi" w:cstheme="minorBidi"/>
            <w:noProof/>
            <w:szCs w:val="22"/>
            <w:lang w:eastAsia="en-US"/>
          </w:rPr>
          <w:tab/>
        </w:r>
        <w:r w:rsidR="00224B9D" w:rsidRPr="00323EF6">
          <w:rPr>
            <w:rStyle w:val="Hyperlink"/>
            <w:noProof/>
          </w:rPr>
          <w:t>Related Documents</w:t>
        </w:r>
        <w:r w:rsidR="00224B9D">
          <w:rPr>
            <w:noProof/>
            <w:webHidden/>
          </w:rPr>
          <w:tab/>
        </w:r>
        <w:r w:rsidR="00224B9D">
          <w:rPr>
            <w:noProof/>
            <w:webHidden/>
          </w:rPr>
          <w:fldChar w:fldCharType="begin"/>
        </w:r>
        <w:r w:rsidR="00224B9D">
          <w:rPr>
            <w:noProof/>
            <w:webHidden/>
          </w:rPr>
          <w:instrText xml:space="preserve"> PAGEREF _Toc387997224 \h </w:instrText>
        </w:r>
        <w:r w:rsidR="00224B9D">
          <w:rPr>
            <w:noProof/>
            <w:webHidden/>
          </w:rPr>
        </w:r>
        <w:r w:rsidR="00224B9D">
          <w:rPr>
            <w:noProof/>
            <w:webHidden/>
          </w:rPr>
          <w:fldChar w:fldCharType="separate"/>
        </w:r>
        <w:r w:rsidR="00575BA5">
          <w:rPr>
            <w:noProof/>
            <w:webHidden/>
          </w:rPr>
          <w:t>2</w:t>
        </w:r>
        <w:r w:rsidR="00224B9D">
          <w:rPr>
            <w:noProof/>
            <w:webHidden/>
          </w:rPr>
          <w:fldChar w:fldCharType="end"/>
        </w:r>
      </w:hyperlink>
    </w:p>
    <w:p w:rsidR="00046722" w:rsidRDefault="00046722" w:rsidP="00633787">
      <w:pPr>
        <w:pStyle w:val="TOC1"/>
      </w:pPr>
      <w:r>
        <w:fldChar w:fldCharType="end"/>
      </w:r>
    </w:p>
    <w:p w:rsidR="00046722" w:rsidRDefault="00046722" w:rsidP="00046722">
      <w:pPr>
        <w:pStyle w:val="Heading1"/>
      </w:pPr>
      <w:bookmarkStart w:id="5" w:name="_Toc503327692"/>
      <w:bookmarkStart w:id="6" w:name="_Toc423410238"/>
      <w:bookmarkStart w:id="7" w:name="_Toc425054504"/>
      <w:bookmarkEnd w:id="4"/>
      <w:r>
        <w:br w:type="page"/>
      </w:r>
      <w:bookmarkStart w:id="8" w:name="_Toc387997212"/>
      <w:r>
        <w:lastRenderedPageBreak/>
        <w:t>Introduction</w:t>
      </w:r>
      <w:bookmarkEnd w:id="5"/>
      <w:bookmarkEnd w:id="8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6C6A38" w:rsidRPr="007423E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E8377B" w:rsidP="00633787">
            <w:pPr>
              <w:pStyle w:val="TOC1"/>
            </w:pPr>
            <w:r>
              <w:t>UC_002 Register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Pr="00E8377B" w:rsidRDefault="00E8377B" w:rsidP="00E8377B">
            <w:pPr>
              <w:pStyle w:val="BodyText"/>
              <w:ind w:left="-10"/>
              <w:rPr>
                <w:rFonts w:cs="Arial"/>
              </w:rPr>
            </w:pPr>
            <w:r>
              <w:rPr>
                <w:rFonts w:cs="Arial"/>
              </w:rPr>
              <w:t>Allow driver and passenger to register with their personal information and they can use them to login this application</w:t>
            </w:r>
            <w:r w:rsidRPr="007F5182">
              <w:rPr>
                <w:rFonts w:cs="Arial"/>
              </w:rPr>
              <w:t>.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Driver</w:t>
            </w:r>
          </w:p>
          <w:p w:rsidR="000360C7" w:rsidRPr="000360C7" w:rsidRDefault="000360C7" w:rsidP="00E8377B">
            <w:pPr>
              <w:pStyle w:val="ListParagraph"/>
              <w:numPr>
                <w:ilvl w:val="0"/>
                <w:numId w:val="17"/>
              </w:numPr>
            </w:pPr>
            <w:r w:rsidRPr="000360C7">
              <w:t>Passenger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Default="006C6A38" w:rsidP="00ED4E61">
            <w:r w:rsidRPr="00ED4E61">
              <w:t>Includes:</w:t>
            </w:r>
          </w:p>
          <w:p w:rsidR="001231A8" w:rsidRDefault="006C6A38" w:rsidP="00D2107C">
            <w:pPr>
              <w:jc w:val="both"/>
            </w:pPr>
            <w:r w:rsidRPr="00ED4E61">
              <w:t xml:space="preserve">Extends: </w:t>
            </w:r>
          </w:p>
          <w:p w:rsidR="00D2107C" w:rsidRPr="00E8377B" w:rsidRDefault="00E8377B" w:rsidP="00E8377B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Login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8377B" w:rsidRPr="00DF38CC" w:rsidRDefault="00E8377B" w:rsidP="00E8377B">
            <w:pPr>
              <w:pStyle w:val="ListParagraph"/>
              <w:numPr>
                <w:ilvl w:val="0"/>
                <w:numId w:val="20"/>
              </w:numPr>
              <w:ind w:left="0" w:hanging="450"/>
            </w:pPr>
            <w:r w:rsidRPr="00DF38CC">
              <w:t>Project status: login completed and data recorded in the DB.</w:t>
            </w:r>
          </w:p>
          <w:p w:rsidR="00E8377B" w:rsidRPr="00DF38CC" w:rsidRDefault="00E8377B" w:rsidP="00E8377B">
            <w:pPr>
              <w:pStyle w:val="ListParagraph"/>
              <w:numPr>
                <w:ilvl w:val="0"/>
                <w:numId w:val="20"/>
              </w:numPr>
              <w:ind w:left="0" w:hanging="450"/>
            </w:pPr>
            <w:r w:rsidRPr="00DF38CC">
              <w:t>The system informs end user of the end of the register process.</w:t>
            </w:r>
          </w:p>
          <w:p w:rsidR="006C6A38" w:rsidRPr="00ED4E61" w:rsidRDefault="006C6A38" w:rsidP="00ED4E61">
            <w:pPr>
              <w:rPr>
                <w:color w:val="0070C0"/>
              </w:rPr>
            </w:pP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8377B" w:rsidRPr="00DF38CC" w:rsidRDefault="00E8377B" w:rsidP="00E8377B">
            <w:pPr>
              <w:pStyle w:val="ListParagraph"/>
              <w:numPr>
                <w:ilvl w:val="0"/>
                <w:numId w:val="20"/>
              </w:numPr>
              <w:ind w:left="170" w:firstLine="0"/>
            </w:pPr>
            <w:r>
              <w:t>Newly account with entered data is created in DB</w:t>
            </w:r>
            <w:r w:rsidRPr="00DF38CC">
              <w:t>.</w:t>
            </w:r>
          </w:p>
          <w:p w:rsidR="006C6A38" w:rsidRPr="00E8377B" w:rsidRDefault="00E8377B" w:rsidP="00E8377B">
            <w:pPr>
              <w:pStyle w:val="ListParagraph"/>
              <w:numPr>
                <w:ilvl w:val="0"/>
                <w:numId w:val="20"/>
              </w:numPr>
              <w:ind w:left="170" w:firstLine="26"/>
            </w:pPr>
            <w:r w:rsidRPr="00DF38CC">
              <w:t xml:space="preserve">In case of cancellation of the </w:t>
            </w:r>
            <w:r>
              <w:t>registration process</w:t>
            </w:r>
            <w:r w:rsidRPr="00DF38CC">
              <w:t xml:space="preserve"> (Basic Flow step </w:t>
            </w:r>
            <w:r>
              <w:t>4</w:t>
            </w:r>
            <w:r w:rsidRPr="00DF38CC">
              <w:t xml:space="preserve">), the </w:t>
            </w:r>
            <w:r>
              <w:t>actor</w:t>
            </w:r>
            <w:r w:rsidRPr="00DF38CC">
              <w:t xml:space="preserve"> will be no more accessible</w:t>
            </w:r>
            <w:r>
              <w:t xml:space="preserve"> with their information (email/password).</w:t>
            </w:r>
          </w:p>
        </w:tc>
      </w:tr>
    </w:tbl>
    <w:p w:rsidR="00046722" w:rsidRPr="002F27CF" w:rsidRDefault="00046722" w:rsidP="00046722">
      <w:pPr>
        <w:pStyle w:val="BodyText"/>
      </w:pPr>
    </w:p>
    <w:p w:rsidR="006C6A38" w:rsidRDefault="006C6A38" w:rsidP="00046722">
      <w:pPr>
        <w:pStyle w:val="Heading1"/>
      </w:pPr>
      <w:bookmarkStart w:id="9" w:name="_Toc387997213"/>
      <w:bookmarkStart w:id="10" w:name="_Toc423410239"/>
      <w:bookmarkStart w:id="11" w:name="_Toc425054505"/>
      <w:bookmarkStart w:id="12" w:name="_Toc503327694"/>
      <w:bookmarkEnd w:id="6"/>
      <w:bookmarkEnd w:id="7"/>
      <w:r>
        <w:lastRenderedPageBreak/>
        <w:t>Process</w:t>
      </w:r>
      <w:r w:rsidR="00F633B1">
        <w:t>es</w:t>
      </w:r>
      <w:bookmarkEnd w:id="9"/>
    </w:p>
    <w:p w:rsidR="00F633B1" w:rsidRPr="00ED4E61" w:rsidRDefault="00E8377B" w:rsidP="00ED4E61">
      <w:r>
        <w:rPr>
          <w:rFonts w:cs="Arial"/>
          <w:noProof/>
          <w:lang w:eastAsia="en-US"/>
        </w:rPr>
        <w:drawing>
          <wp:inline distT="0" distB="0" distL="0" distR="0" wp14:anchorId="2D36EBE0" wp14:editId="2F03B8D5">
            <wp:extent cx="469254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Cre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4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22" w:rsidRDefault="00046722" w:rsidP="00046722">
      <w:pPr>
        <w:pStyle w:val="Heading1"/>
      </w:pPr>
      <w:bookmarkStart w:id="13" w:name="_Toc387997214"/>
      <w:r>
        <w:lastRenderedPageBreak/>
        <w:t>Flow of Events</w:t>
      </w:r>
      <w:bookmarkEnd w:id="10"/>
      <w:bookmarkEnd w:id="11"/>
      <w:bookmarkEnd w:id="12"/>
      <w:bookmarkEnd w:id="13"/>
    </w:p>
    <w:p w:rsidR="00E8377B" w:rsidRDefault="00046722" w:rsidP="00E8377B">
      <w:pPr>
        <w:pStyle w:val="Heading2"/>
      </w:pPr>
      <w:bookmarkStart w:id="14" w:name="_Toc423410240"/>
      <w:bookmarkStart w:id="15" w:name="_Toc425054506"/>
      <w:bookmarkStart w:id="16" w:name="_Toc503327695"/>
      <w:bookmarkStart w:id="17" w:name="_Toc387997215"/>
      <w:r>
        <w:t>Basic Flow</w:t>
      </w:r>
      <w:bookmarkEnd w:id="14"/>
      <w:bookmarkEnd w:id="15"/>
      <w:bookmarkEnd w:id="16"/>
      <w:r w:rsidR="00400A9F">
        <w:t xml:space="preserve">: </w:t>
      </w:r>
    </w:p>
    <w:p w:rsidR="00046722" w:rsidRDefault="00B2616C" w:rsidP="00B2616C">
      <w:pPr>
        <w:pStyle w:val="Heading2"/>
        <w:numPr>
          <w:ilvl w:val="2"/>
          <w:numId w:val="3"/>
        </w:numPr>
      </w:pPr>
      <w:r>
        <w:t xml:space="preserve">Basic Flow: </w:t>
      </w:r>
      <w:r w:rsidR="00400A9F">
        <w:t>&lt;</w:t>
      </w:r>
      <w:r w:rsidR="00E8377B" w:rsidRPr="00E8377B">
        <w:t xml:space="preserve"> </w:t>
      </w:r>
      <w:r w:rsidR="00E8377B">
        <w:t>Driver registration</w:t>
      </w:r>
      <w:bookmarkEnd w:id="17"/>
      <w:r w:rsidR="00E8377B">
        <w:t>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65D30" w:rsidRPr="00865D30" w:rsidTr="00865D30">
        <w:tc>
          <w:tcPr>
            <w:tcW w:w="985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9427BD" w:rsidP="00633787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open application in his/her mobile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9427BD" w:rsidP="00865D30">
            <w:pPr>
              <w:rPr>
                <w:lang w:eastAsia="en-US"/>
              </w:rPr>
            </w:pPr>
            <w:r>
              <w:rPr>
                <w:lang w:eastAsia="en-US"/>
              </w:rPr>
              <w:t>The Login page is displayed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E8377B" w:rsidP="00865D30">
            <w:pPr>
              <w:rPr>
                <w:lang w:eastAsia="en-US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>clicks “Become a driver” button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The registration page is displayed with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+ “Already have an account?” button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+ “Create a new account” section included below items: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1/ First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2/ Last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3/ Email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4/ Phone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5/ Password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6/ City dropdown list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7/ Create account button</w:t>
            </w:r>
          </w:p>
          <w:p w:rsidR="00CF2DD4" w:rsidRPr="00CF2DD4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8/ Cancel button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lang w:eastAsia="en-US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>entered</w:t>
            </w:r>
            <w:r w:rsidRPr="007F5182">
              <w:rPr>
                <w:rFonts w:cs="Arial"/>
              </w:rPr>
              <w:t xml:space="preserve"> data</w:t>
            </w:r>
            <w:r>
              <w:rPr>
                <w:rFonts w:cs="Arial"/>
              </w:rPr>
              <w:t xml:space="preserve"> in </w:t>
            </w:r>
            <w:r>
              <w:rPr>
                <w:lang w:eastAsia="en-US"/>
              </w:rPr>
              <w:t>“Create a new account” section: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1/ First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2/ Last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3/ Email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4/ Phone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5/ Password textbox</w:t>
            </w:r>
          </w:p>
          <w:p w:rsidR="009427BD" w:rsidRPr="00CF2DD4" w:rsidRDefault="00E8377B" w:rsidP="00E8377B">
            <w:pPr>
              <w:pStyle w:val="ListParagraph"/>
              <w:ind w:left="5"/>
            </w:pPr>
            <w:r>
              <w:t>6/ City dropdown list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Default="00E8377B" w:rsidP="00865D30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Confirm actor can entered data in </w:t>
            </w:r>
            <w:r>
              <w:rPr>
                <w:rFonts w:cs="Arial"/>
              </w:rPr>
              <w:t xml:space="preserve"> </w:t>
            </w:r>
            <w:r>
              <w:rPr>
                <w:lang w:eastAsia="en-US"/>
              </w:rPr>
              <w:t>“Create a new account” section is successful</w:t>
            </w:r>
          </w:p>
        </w:tc>
      </w:tr>
      <w:tr w:rsidR="00E8377B" w:rsidTr="00865D30">
        <w:tc>
          <w:tcPr>
            <w:tcW w:w="985" w:type="dxa"/>
          </w:tcPr>
          <w:p w:rsidR="00E8377B" w:rsidRDefault="00E8377B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F96ED7">
            <w:pPr>
              <w:rPr>
                <w:lang w:eastAsia="en-US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 xml:space="preserve">clicks “Submit” button to saves data </w:t>
            </w:r>
          </w:p>
        </w:tc>
      </w:tr>
      <w:tr w:rsidR="00E8377B" w:rsidTr="00865D30">
        <w:tc>
          <w:tcPr>
            <w:tcW w:w="985" w:type="dxa"/>
          </w:tcPr>
          <w:p w:rsidR="00E8377B" w:rsidRDefault="00E8377B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1/ </w:t>
            </w:r>
            <w:r w:rsidRPr="007F5182">
              <w:rPr>
                <w:rFonts w:cs="Arial"/>
              </w:rPr>
              <w:t>The system launches the validation process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phone </w:t>
            </w:r>
            <w:r w:rsidRPr="007F5182">
              <w:rPr>
                <w:rFonts w:cs="Arial"/>
              </w:rPr>
              <w:t>is/are existing in the DB.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2/ </w:t>
            </w: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>ys the result of the validation:</w:t>
            </w:r>
          </w:p>
          <w:p w:rsidR="00E8377B" w:rsidRPr="007F5182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In case of successful, s</w:t>
            </w:r>
            <w:r w:rsidRPr="007F5182">
              <w:rPr>
                <w:rFonts w:cs="Arial"/>
              </w:rPr>
              <w:t xml:space="preserve">ystem saves </w:t>
            </w:r>
            <w:r>
              <w:rPr>
                <w:rFonts w:cs="Arial"/>
              </w:rPr>
              <w:t>data into DB and displays the successful message</w:t>
            </w:r>
          </w:p>
        </w:tc>
      </w:tr>
      <w:tr w:rsidR="00E8377B" w:rsidTr="00865D30">
        <w:tc>
          <w:tcPr>
            <w:tcW w:w="985" w:type="dxa"/>
          </w:tcPr>
          <w:p w:rsidR="00E8377B" w:rsidRDefault="00E8377B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>Login with registered email &amp; password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>Clicks “Login” button</w:t>
            </w:r>
          </w:p>
        </w:tc>
      </w:tr>
      <w:tr w:rsidR="00E8377B" w:rsidTr="00865D30">
        <w:tc>
          <w:tcPr>
            <w:tcW w:w="985" w:type="dxa"/>
          </w:tcPr>
          <w:p w:rsidR="00E8377B" w:rsidRDefault="00E8377B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1/ </w:t>
            </w:r>
            <w:r w:rsidRPr="007F5182">
              <w:rPr>
                <w:rFonts w:cs="Arial"/>
              </w:rPr>
              <w:t>The system launches the validation process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password </w:t>
            </w:r>
            <w:r w:rsidRPr="007F5182">
              <w:rPr>
                <w:rFonts w:cs="Arial"/>
              </w:rPr>
              <w:t>is/are existing in the DB.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2/ </w:t>
            </w: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 xml:space="preserve">ys the result of the validation:  </w:t>
            </w:r>
          </w:p>
          <w:p w:rsidR="00E8377B" w:rsidRDefault="00E8377B" w:rsidP="00E8377B">
            <w:pPr>
              <w:rPr>
                <w:rFonts w:cs="Arial"/>
              </w:rPr>
            </w:pPr>
            <w:r w:rsidRPr="00827E83">
              <w:rPr>
                <w:rFonts w:cs="Arial"/>
              </w:rPr>
              <w:t xml:space="preserve">  + In case of successful, system displayed the “Account management” screen</w:t>
            </w:r>
          </w:p>
        </w:tc>
      </w:tr>
      <w:tr w:rsidR="00E8377B" w:rsidTr="00865D30">
        <w:tc>
          <w:tcPr>
            <w:tcW w:w="985" w:type="dxa"/>
          </w:tcPr>
          <w:p w:rsidR="00E8377B" w:rsidRDefault="00E8377B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>The end</w:t>
            </w:r>
          </w:p>
        </w:tc>
      </w:tr>
    </w:tbl>
    <w:p w:rsidR="00B65DF0" w:rsidRPr="00CF2DD4" w:rsidRDefault="00B2616C" w:rsidP="006A64B6">
      <w:pPr>
        <w:pStyle w:val="Heading2"/>
        <w:numPr>
          <w:ilvl w:val="0"/>
          <w:numId w:val="0"/>
        </w:numPr>
        <w:ind w:left="1133"/>
      </w:pPr>
      <w:bookmarkStart w:id="18" w:name="_Toc423410241"/>
      <w:bookmarkStart w:id="19" w:name="_Toc425054507"/>
      <w:bookmarkStart w:id="20" w:name="_Toc503327698"/>
      <w:bookmarkStart w:id="21" w:name="_Toc387997216"/>
      <w:r>
        <w:t xml:space="preserve">3.1.2 </w:t>
      </w:r>
      <w:r w:rsidR="00CF2DD4">
        <w:t>Basic</w:t>
      </w:r>
      <w:r w:rsidR="00046722">
        <w:t xml:space="preserve"> Flow</w:t>
      </w:r>
      <w:bookmarkEnd w:id="18"/>
      <w:bookmarkEnd w:id="19"/>
      <w:bookmarkEnd w:id="20"/>
      <w:r w:rsidR="00CF2DD4">
        <w:t>: &lt;</w:t>
      </w:r>
      <w:r w:rsidR="00E8377B" w:rsidRPr="00E8377B">
        <w:t xml:space="preserve"> </w:t>
      </w:r>
      <w:r w:rsidR="00E8377B">
        <w:t>Passenger registration</w:t>
      </w:r>
      <w:r w:rsidR="00E8377B">
        <w:t xml:space="preserve"> </w:t>
      </w:r>
      <w:r w:rsidR="00F44AA7">
        <w:t>&gt;</w:t>
      </w:r>
      <w:bookmarkEnd w:id="21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2766D6">
            <w:pPr>
              <w:pStyle w:val="ListParagraph"/>
              <w:numPr>
                <w:ilvl w:val="0"/>
                <w:numId w:val="12"/>
              </w:numPr>
              <w:tabs>
                <w:tab w:val="left" w:pos="380"/>
              </w:tabs>
              <w:ind w:left="180" w:hanging="270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633787">
            <w:pPr>
              <w:pStyle w:val="TOC1"/>
              <w:rPr>
                <w:lang w:eastAsia="en-US"/>
              </w:rPr>
            </w:pPr>
            <w:r w:rsidRPr="007F5182">
              <w:t xml:space="preserve">The actor </w:t>
            </w:r>
            <w:r>
              <w:t>open application in his/her mobile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>The Login page is displayed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E8377B" w:rsidP="00D97763">
            <w:pPr>
              <w:rPr>
                <w:lang w:eastAsia="en-US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>clicks “Start ridding with My Taxi” button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The registration page is displayed with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+ “Already have an account?” button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+ “</w:t>
            </w:r>
            <w:r w:rsidRPr="00936AD3">
              <w:rPr>
                <w:lang w:eastAsia="en-US"/>
              </w:rPr>
              <w:t>Sign Up to Ride</w:t>
            </w:r>
            <w:r>
              <w:rPr>
                <w:lang w:eastAsia="en-US"/>
              </w:rPr>
              <w:t>” section included below items: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1/ First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2/ Last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3/ Email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4/ Phone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5/ Password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6/ City dropdown list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7/ </w:t>
            </w:r>
            <w:r w:rsidRPr="00936AD3">
              <w:rPr>
                <w:lang w:eastAsia="en-US"/>
              </w:rPr>
              <w:t>Credit Card Number</w:t>
            </w:r>
            <w:r>
              <w:rPr>
                <w:lang w:eastAsia="en-US"/>
              </w:rPr>
              <w:t xml:space="preserve">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8/ CVV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9/ </w:t>
            </w:r>
            <w:r>
              <w:t>Expiration Date: calendar field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10/ Create account button</w:t>
            </w:r>
          </w:p>
          <w:p w:rsidR="007F7BB4" w:rsidRPr="00CF2DD4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11/ Cancel button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lang w:eastAsia="en-US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>entered</w:t>
            </w:r>
            <w:r w:rsidRPr="007F5182">
              <w:rPr>
                <w:rFonts w:cs="Arial"/>
              </w:rPr>
              <w:t xml:space="preserve"> data</w:t>
            </w:r>
            <w:r>
              <w:rPr>
                <w:rFonts w:cs="Arial"/>
              </w:rPr>
              <w:t xml:space="preserve"> in </w:t>
            </w:r>
            <w:r>
              <w:rPr>
                <w:lang w:eastAsia="en-US"/>
              </w:rPr>
              <w:t>“</w:t>
            </w:r>
            <w:r w:rsidRPr="00936AD3">
              <w:rPr>
                <w:lang w:eastAsia="en-US"/>
              </w:rPr>
              <w:t>Sign Up to Ride</w:t>
            </w:r>
            <w:r>
              <w:rPr>
                <w:lang w:eastAsia="en-US"/>
              </w:rPr>
              <w:t>” section: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1/ First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2/ Last name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3/ Email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4/ Phone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5/ Password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6/ City dropdown list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7/ </w:t>
            </w:r>
            <w:r w:rsidRPr="00936AD3">
              <w:rPr>
                <w:lang w:eastAsia="en-US"/>
              </w:rPr>
              <w:t>Credit Card Number</w:t>
            </w:r>
            <w:r>
              <w:rPr>
                <w:lang w:eastAsia="en-US"/>
              </w:rPr>
              <w:t xml:space="preserve"> textbox</w:t>
            </w:r>
          </w:p>
          <w:p w:rsidR="00E8377B" w:rsidRDefault="00E8377B" w:rsidP="00E8377B">
            <w:pPr>
              <w:rPr>
                <w:lang w:eastAsia="en-US"/>
              </w:rPr>
            </w:pPr>
            <w:r>
              <w:rPr>
                <w:lang w:eastAsia="en-US"/>
              </w:rPr>
              <w:t>8/ CVV textbox</w:t>
            </w:r>
          </w:p>
          <w:p w:rsidR="00633787" w:rsidRPr="00E8377B" w:rsidRDefault="00E8377B" w:rsidP="00D97763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9/ </w:t>
            </w:r>
            <w:r>
              <w:t>Expiration Date: calendar field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F96ED7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Confirm actor can entered data in </w:t>
            </w:r>
            <w:r>
              <w:rPr>
                <w:rFonts w:cs="Arial"/>
              </w:rPr>
              <w:t xml:space="preserve"> </w:t>
            </w:r>
            <w:r>
              <w:rPr>
                <w:lang w:eastAsia="en-US"/>
              </w:rPr>
              <w:t>“</w:t>
            </w:r>
            <w:r w:rsidRPr="00936AD3">
              <w:rPr>
                <w:lang w:eastAsia="en-US"/>
              </w:rPr>
              <w:t>Sign Up to Ride</w:t>
            </w:r>
            <w:r>
              <w:rPr>
                <w:lang w:eastAsia="en-US"/>
              </w:rPr>
              <w:t>” section is successful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Pr="00A638FA" w:rsidRDefault="00E8377B" w:rsidP="00E8377B">
            <w:pPr>
              <w:pStyle w:val="ListParagraph"/>
              <w:ind w:left="5"/>
              <w:rPr>
                <w:rFonts w:cs="Arial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>clicks “</w:t>
            </w:r>
            <w:r>
              <w:t>Create account</w:t>
            </w:r>
            <w:r>
              <w:rPr>
                <w:rFonts w:cs="Arial"/>
              </w:rPr>
              <w:t>” button to saves data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1/ </w:t>
            </w:r>
            <w:r w:rsidRPr="007F5182">
              <w:rPr>
                <w:rFonts w:cs="Arial"/>
              </w:rPr>
              <w:t>The system launches the validation process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Validation for Payment fields (CC#, CVV, Expiration Date)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phone </w:t>
            </w:r>
            <w:r w:rsidRPr="007F5182">
              <w:rPr>
                <w:rFonts w:cs="Arial"/>
              </w:rPr>
              <w:t>is/are existing in the DB.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2/ </w:t>
            </w: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>ys the result of the validation:</w:t>
            </w:r>
          </w:p>
          <w:p w:rsidR="00E8377B" w:rsidRDefault="00E8377B" w:rsidP="00E8377B">
            <w:pPr>
              <w:pStyle w:val="ListParagraph"/>
              <w:ind w:left="5"/>
              <w:rPr>
                <w:rFonts w:cs="Arial"/>
              </w:rPr>
            </w:pPr>
            <w:r>
              <w:rPr>
                <w:rFonts w:cs="Arial"/>
              </w:rPr>
              <w:t xml:space="preserve">  + In case of successful, s</w:t>
            </w:r>
            <w:r w:rsidRPr="007F5182">
              <w:rPr>
                <w:rFonts w:cs="Arial"/>
              </w:rPr>
              <w:t xml:space="preserve">ystem saves </w:t>
            </w:r>
            <w:r>
              <w:rPr>
                <w:rFonts w:cs="Arial"/>
              </w:rPr>
              <w:t>data into DB and displays the successful message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 w:rsidRPr="007F5182">
              <w:rPr>
                <w:rFonts w:cs="Arial"/>
              </w:rPr>
              <w:t xml:space="preserve">Actor </w:t>
            </w:r>
            <w:r>
              <w:rPr>
                <w:rFonts w:cs="Arial"/>
              </w:rPr>
              <w:t>clicks “Submit” button to saves data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1/ </w:t>
            </w:r>
            <w:r w:rsidRPr="007F5182">
              <w:rPr>
                <w:rFonts w:cs="Arial"/>
              </w:rPr>
              <w:t>The system launches the validation process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phone </w:t>
            </w:r>
            <w:r w:rsidRPr="007F5182">
              <w:rPr>
                <w:rFonts w:cs="Arial"/>
              </w:rPr>
              <w:t>is/are existing in the DB.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2/ </w:t>
            </w: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>ys the result of the validation:</w:t>
            </w:r>
          </w:p>
          <w:p w:rsidR="00E8377B" w:rsidRPr="007F5182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In case of successful, s</w:t>
            </w:r>
            <w:r w:rsidRPr="007F5182">
              <w:rPr>
                <w:rFonts w:cs="Arial"/>
              </w:rPr>
              <w:t xml:space="preserve">ystem saves </w:t>
            </w:r>
            <w:r>
              <w:rPr>
                <w:rFonts w:cs="Arial"/>
              </w:rPr>
              <w:t>data into DB and displays the successful message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>Login with registered email &amp; password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>Clicks “Login” button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1/ </w:t>
            </w:r>
            <w:r w:rsidRPr="007F5182">
              <w:rPr>
                <w:rFonts w:cs="Arial"/>
              </w:rPr>
              <w:t>The system launches the validation process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password </w:t>
            </w:r>
            <w:r w:rsidRPr="007F5182">
              <w:rPr>
                <w:rFonts w:cs="Arial"/>
              </w:rPr>
              <w:t>is/are existing in the DB.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2/ </w:t>
            </w: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 xml:space="preserve">ys the result of the validation:  </w:t>
            </w:r>
          </w:p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 xml:space="preserve">  + In case of successful, s</w:t>
            </w:r>
            <w:r w:rsidRPr="007F5182">
              <w:rPr>
                <w:rFonts w:cs="Arial"/>
              </w:rPr>
              <w:t xml:space="preserve">ystem </w:t>
            </w:r>
            <w:r>
              <w:rPr>
                <w:rFonts w:cs="Arial"/>
              </w:rPr>
              <w:t>displayed the “Account management” screen</w:t>
            </w:r>
          </w:p>
        </w:tc>
      </w:tr>
      <w:tr w:rsidR="00E8377B" w:rsidTr="00D97763">
        <w:tc>
          <w:tcPr>
            <w:tcW w:w="985" w:type="dxa"/>
          </w:tcPr>
          <w:p w:rsidR="00E8377B" w:rsidRDefault="00E8377B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E8377B" w:rsidRDefault="00E8377B" w:rsidP="00E8377B">
            <w:pPr>
              <w:rPr>
                <w:rFonts w:cs="Arial"/>
              </w:rPr>
            </w:pPr>
            <w:r>
              <w:rPr>
                <w:rFonts w:cs="Arial"/>
              </w:rPr>
              <w:t>The end</w:t>
            </w:r>
          </w:p>
        </w:tc>
      </w:tr>
    </w:tbl>
    <w:p w:rsidR="007F7BB4" w:rsidRDefault="007F7BB4" w:rsidP="00B65DF0">
      <w:pPr>
        <w:pStyle w:val="BodyText"/>
        <w:ind w:left="0"/>
        <w:rPr>
          <w:u w:val="single"/>
        </w:rPr>
      </w:pPr>
    </w:p>
    <w:p w:rsidR="00B324F7" w:rsidRDefault="00B324F7" w:rsidP="00B65DF0">
      <w:pPr>
        <w:pStyle w:val="BodyText"/>
        <w:ind w:left="0"/>
        <w:rPr>
          <w:u w:val="single"/>
        </w:rPr>
      </w:pPr>
    </w:p>
    <w:p w:rsidR="00B2616C" w:rsidRDefault="006A64B6" w:rsidP="00046722">
      <w:pPr>
        <w:pStyle w:val="Heading2"/>
      </w:pPr>
      <w:bookmarkStart w:id="22" w:name="_Toc503327701"/>
      <w:bookmarkStart w:id="23" w:name="_Toc387997217"/>
      <w:r>
        <w:lastRenderedPageBreak/>
        <w:t>Alternative</w:t>
      </w:r>
      <w:r w:rsidR="00046722">
        <w:t xml:space="preserve"> Flows</w:t>
      </w:r>
      <w:bookmarkEnd w:id="22"/>
      <w:bookmarkEnd w:id="23"/>
      <w:r>
        <w:t xml:space="preserve">: </w:t>
      </w:r>
    </w:p>
    <w:p w:rsidR="00046722" w:rsidRDefault="00B2616C" w:rsidP="00B2616C">
      <w:pPr>
        <w:pStyle w:val="Heading3"/>
      </w:pPr>
      <w:r>
        <w:t xml:space="preserve">3.2.1 Alternative Flows: </w:t>
      </w:r>
      <w:r w:rsidR="006A64B6">
        <w:t>&lt;</w:t>
      </w:r>
      <w:r w:rsidR="006A64B6" w:rsidRPr="006A64B6">
        <w:t xml:space="preserve"> </w:t>
      </w:r>
      <w:r w:rsidR="001D3731">
        <w:t>Registration failure</w:t>
      </w:r>
      <w:r w:rsidR="001D3731">
        <w:t xml:space="preserve"> </w:t>
      </w:r>
      <w:r w:rsidR="006A64B6">
        <w:t>&gt;</w:t>
      </w: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6A64B6" w:rsidRPr="00865D30" w:rsidTr="006A64B6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6A64B6" w:rsidRPr="00865D30" w:rsidRDefault="006A64B6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6A64B6" w:rsidRPr="00865D30" w:rsidRDefault="006A64B6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6A64B6" w:rsidRPr="00EC57CE" w:rsidTr="006A64B6">
        <w:trPr>
          <w:jc w:val="center"/>
        </w:trPr>
        <w:tc>
          <w:tcPr>
            <w:tcW w:w="985" w:type="dxa"/>
          </w:tcPr>
          <w:p w:rsidR="006A64B6" w:rsidRDefault="006A64B6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6A64B6" w:rsidRPr="00CF2DD4" w:rsidRDefault="00B324F7" w:rsidP="00B2616C">
            <w:pPr>
              <w:pStyle w:val="TOC1"/>
              <w:rPr>
                <w:lang w:eastAsia="en-US"/>
              </w:rPr>
            </w:pPr>
            <w:r>
              <w:t>At the step 3 of the Basic flow, actor entered invalid data and clicks “Create account” button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B2616C" w:rsidRDefault="00B324F7" w:rsidP="00B2616C">
            <w:pPr>
              <w:pStyle w:val="TOC1"/>
            </w:pPr>
            <w:r>
              <w:t xml:space="preserve">The system will displayed the “Create new account” page </w:t>
            </w:r>
            <w:r w:rsidRPr="007F5182">
              <w:t>with the list of errors</w:t>
            </w:r>
          </w:p>
        </w:tc>
      </w:tr>
      <w:tr w:rsidR="00B324F7" w:rsidRPr="00EC57CE" w:rsidTr="006A64B6">
        <w:trPr>
          <w:jc w:val="center"/>
        </w:trPr>
        <w:tc>
          <w:tcPr>
            <w:tcW w:w="985" w:type="dxa"/>
          </w:tcPr>
          <w:p w:rsidR="00B324F7" w:rsidRDefault="00B324F7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B324F7" w:rsidRDefault="00B324F7" w:rsidP="00B2616C">
            <w:pPr>
              <w:pStyle w:val="TOC1"/>
            </w:pPr>
            <w:r>
              <w:t>The end</w:t>
            </w:r>
          </w:p>
        </w:tc>
      </w:tr>
    </w:tbl>
    <w:p w:rsidR="00B2616C" w:rsidRDefault="00B2616C" w:rsidP="00B2616C">
      <w:pPr>
        <w:pStyle w:val="Heading3"/>
      </w:pPr>
      <w:bookmarkStart w:id="24" w:name="_Toc423410251"/>
      <w:bookmarkStart w:id="25" w:name="_Toc425054510"/>
      <w:bookmarkStart w:id="26" w:name="_Toc503327703"/>
      <w:r>
        <w:t>3.2.2 Alternative Flows: &lt;</w:t>
      </w:r>
      <w:r w:rsidRPr="006A64B6">
        <w:t xml:space="preserve"> </w:t>
      </w:r>
      <w:r>
        <w:t>Login failure&gt;</w:t>
      </w: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B2616C" w:rsidRPr="00865D30" w:rsidTr="00F96ED7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B2616C" w:rsidRPr="00865D30" w:rsidRDefault="00B2616C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B2616C" w:rsidRPr="00865D30" w:rsidRDefault="00B2616C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B2616C" w:rsidRPr="00CF2DD4" w:rsidRDefault="00B324F7" w:rsidP="00B2616C">
            <w:pPr>
              <w:pStyle w:val="TOC1"/>
              <w:rPr>
                <w:lang w:eastAsia="en-US"/>
              </w:rPr>
            </w:pPr>
            <w:r>
              <w:t>At the step 5 of the Basic flow, actor entered invalid data and clicks “Login” button</w:t>
            </w:r>
          </w:p>
        </w:tc>
      </w:tr>
      <w:tr w:rsidR="00B324F7" w:rsidRPr="00EC57CE" w:rsidTr="00F96ED7">
        <w:trPr>
          <w:jc w:val="center"/>
        </w:trPr>
        <w:tc>
          <w:tcPr>
            <w:tcW w:w="985" w:type="dxa"/>
          </w:tcPr>
          <w:p w:rsidR="00B324F7" w:rsidRDefault="00B324F7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B324F7" w:rsidRDefault="00B324F7" w:rsidP="00F96ED7">
            <w:pPr>
              <w:rPr>
                <w:lang w:eastAsia="en-US"/>
              </w:rPr>
            </w:pPr>
            <w:r>
              <w:rPr>
                <w:rFonts w:cs="Arial"/>
              </w:rPr>
              <w:t xml:space="preserve">The system will displayed the Login page </w:t>
            </w:r>
            <w:r w:rsidRPr="007F5182">
              <w:rPr>
                <w:rFonts w:cs="Arial"/>
              </w:rPr>
              <w:t>with the list of errors</w:t>
            </w:r>
          </w:p>
        </w:tc>
      </w:tr>
      <w:tr w:rsidR="00B324F7" w:rsidRPr="00EC57CE" w:rsidTr="00F96ED7">
        <w:trPr>
          <w:jc w:val="center"/>
        </w:trPr>
        <w:tc>
          <w:tcPr>
            <w:tcW w:w="985" w:type="dxa"/>
          </w:tcPr>
          <w:p w:rsidR="00B324F7" w:rsidRDefault="00B324F7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B324F7" w:rsidRDefault="00B324F7" w:rsidP="00F96ED7">
            <w:pPr>
              <w:rPr>
                <w:rFonts w:cs="Arial"/>
              </w:rPr>
            </w:pPr>
            <w:r>
              <w:rPr>
                <w:rFonts w:cs="Arial"/>
              </w:rPr>
              <w:t>The end</w:t>
            </w:r>
          </w:p>
        </w:tc>
      </w:tr>
    </w:tbl>
    <w:p w:rsidR="00B2616C" w:rsidRDefault="00B2616C" w:rsidP="00B2616C">
      <w:pPr>
        <w:rPr>
          <w:lang w:eastAsia="en-US"/>
        </w:rPr>
      </w:pPr>
    </w:p>
    <w:p w:rsidR="009F3F29" w:rsidRDefault="009F3F29" w:rsidP="009F3F29">
      <w:pPr>
        <w:pStyle w:val="Heading2"/>
      </w:pPr>
      <w:r>
        <w:t>Exception Flows</w:t>
      </w:r>
    </w:p>
    <w:p w:rsidR="009F3F29" w:rsidRDefault="009F3F29" w:rsidP="009F3F29">
      <w:pPr>
        <w:pStyle w:val="Heading3"/>
        <w:numPr>
          <w:ilvl w:val="2"/>
          <w:numId w:val="3"/>
        </w:numPr>
      </w:pPr>
      <w:bookmarkStart w:id="27" w:name="_Toc503327702"/>
      <w:bookmarkStart w:id="28" w:name="_Toc387997218"/>
      <w:r>
        <w:t xml:space="preserve">Exception Flow </w:t>
      </w:r>
      <w:bookmarkEnd w:id="27"/>
      <w:r>
        <w:t>1: &lt;Flow Name&gt;</w:t>
      </w:r>
      <w:bookmarkEnd w:id="28"/>
    </w:p>
    <w:p w:rsidR="009F3F29" w:rsidRPr="007F7BB4" w:rsidRDefault="009F3F29" w:rsidP="009F3F29">
      <w:pPr>
        <w:rPr>
          <w:color w:val="0070C0"/>
        </w:rPr>
      </w:pPr>
      <w:r w:rsidRPr="007F7BB4">
        <w:rPr>
          <w:color w:val="0070C0"/>
        </w:rPr>
        <w:t xml:space="preserve">&lt;Description of this exception flow&gt; </w:t>
      </w:r>
    </w:p>
    <w:p w:rsidR="009F3F29" w:rsidRPr="007F7BB4" w:rsidRDefault="009F3F29" w:rsidP="009F3F29">
      <w:pPr>
        <w:rPr>
          <w:lang w:eastAsia="en-US"/>
        </w:rPr>
      </w:pPr>
    </w:p>
    <w:p w:rsidR="009F3F29" w:rsidRDefault="009F3F29" w:rsidP="009F3F29">
      <w:pPr>
        <w:pStyle w:val="Heading3"/>
        <w:numPr>
          <w:ilvl w:val="2"/>
          <w:numId w:val="3"/>
        </w:numPr>
      </w:pPr>
      <w:bookmarkStart w:id="29" w:name="_Toc387997219"/>
      <w:r>
        <w:t>Exception Flow 2: &lt;Flow Name&gt;</w:t>
      </w:r>
      <w:bookmarkEnd w:id="29"/>
    </w:p>
    <w:p w:rsidR="009F3F29" w:rsidRPr="007F7BB4" w:rsidRDefault="009F3F29" w:rsidP="009F3F29">
      <w:pPr>
        <w:rPr>
          <w:color w:val="0070C0"/>
        </w:rPr>
      </w:pPr>
      <w:r w:rsidRPr="007F7BB4">
        <w:rPr>
          <w:color w:val="0070C0"/>
        </w:rPr>
        <w:t xml:space="preserve">&lt;Description of this exception flow&gt; </w:t>
      </w:r>
    </w:p>
    <w:p w:rsidR="009F3F29" w:rsidRPr="007F7BB4" w:rsidRDefault="009F3F29" w:rsidP="009F3F29">
      <w:pPr>
        <w:rPr>
          <w:lang w:eastAsia="en-US"/>
        </w:rPr>
      </w:pPr>
    </w:p>
    <w:p w:rsidR="009F3F29" w:rsidRDefault="009F3F29" w:rsidP="009F3F29">
      <w:pPr>
        <w:pStyle w:val="Heading3"/>
        <w:numPr>
          <w:ilvl w:val="2"/>
          <w:numId w:val="3"/>
        </w:numPr>
      </w:pPr>
      <w:bookmarkStart w:id="30" w:name="_Toc387997220"/>
      <w:r>
        <w:t>Exception Flow n: &lt;Flow Name&gt;</w:t>
      </w:r>
      <w:bookmarkEnd w:id="30"/>
    </w:p>
    <w:p w:rsidR="009F3F29" w:rsidRPr="007F7BB4" w:rsidRDefault="009F3F29" w:rsidP="009F3F29">
      <w:pPr>
        <w:rPr>
          <w:color w:val="0070C0"/>
        </w:rPr>
      </w:pPr>
      <w:r w:rsidRPr="007F7BB4">
        <w:rPr>
          <w:color w:val="0070C0"/>
        </w:rPr>
        <w:t xml:space="preserve">&lt;Description of this exception flow&gt; </w:t>
      </w:r>
      <w:bookmarkStart w:id="31" w:name="_GoBack"/>
      <w:bookmarkEnd w:id="31"/>
    </w:p>
    <w:p w:rsidR="009F3F29" w:rsidRPr="00B2616C" w:rsidRDefault="009F3F29" w:rsidP="00B2616C">
      <w:pPr>
        <w:rPr>
          <w:lang w:eastAsia="en-US"/>
        </w:rPr>
      </w:pPr>
    </w:p>
    <w:p w:rsidR="00046722" w:rsidRDefault="00046722" w:rsidP="00046722">
      <w:pPr>
        <w:pStyle w:val="BodyText"/>
      </w:pPr>
    </w:p>
    <w:p w:rsidR="00046722" w:rsidRDefault="00046722" w:rsidP="00046722">
      <w:pPr>
        <w:pStyle w:val="Heading1"/>
      </w:pPr>
      <w:bookmarkStart w:id="32" w:name="_Toc387997221"/>
      <w:r>
        <w:t>Business Rules</w:t>
      </w:r>
      <w:bookmarkEnd w:id="32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046722" w:rsidRDefault="00046722" w:rsidP="007F7BB4">
      <w:pPr>
        <w:pStyle w:val="InfoBlue"/>
      </w:pPr>
    </w:p>
    <w:p w:rsidR="00046722" w:rsidRDefault="00046722" w:rsidP="00046722">
      <w:pPr>
        <w:pStyle w:val="Heading1"/>
      </w:pPr>
      <w:bookmarkStart w:id="33" w:name="_Toc387997222"/>
      <w:r>
        <w:lastRenderedPageBreak/>
        <w:t>Special Requirements</w:t>
      </w:r>
      <w:bookmarkEnd w:id="24"/>
      <w:bookmarkEnd w:id="25"/>
      <w:bookmarkEnd w:id="26"/>
      <w:bookmarkEnd w:id="33"/>
    </w:p>
    <w:p w:rsidR="004B207C" w:rsidRPr="004B207C" w:rsidRDefault="004B207C" w:rsidP="004B207C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4B207C" w:rsidRPr="004B207C" w:rsidRDefault="004B207C" w:rsidP="004B207C"/>
    <w:p w:rsidR="00046722" w:rsidRDefault="00046722" w:rsidP="00046722">
      <w:pPr>
        <w:pStyle w:val="Heading1"/>
      </w:pPr>
      <w:bookmarkStart w:id="34" w:name="_Toc387997223"/>
      <w:r>
        <w:t>Supplementary Information</w:t>
      </w:r>
      <w:bookmarkEnd w:id="34"/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92049" w:rsidRP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supplementary details for the completeness of this use case such as data specifications of entities used in the flows, message log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golden data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etc.</w:t>
      </w:r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95497B" w:rsidRDefault="0095497B"/>
    <w:p w:rsidR="001C2232" w:rsidRDefault="001C2232" w:rsidP="001C2232">
      <w:pPr>
        <w:pStyle w:val="Heading1"/>
      </w:pPr>
      <w:bookmarkStart w:id="35" w:name="_Toc387997224"/>
      <w:r>
        <w:t>Related Documents</w:t>
      </w:r>
      <w:bookmarkEnd w:id="35"/>
    </w:p>
    <w:p w:rsidR="00392049" w:rsidRPr="00392049" w:rsidRDefault="001C2232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</w:t>
      </w:r>
      <w:r w:rsidR="00392049" w:rsidRPr="00392049">
        <w:rPr>
          <w:color w:val="0070C0"/>
        </w:rPr>
        <w:t>many</w:t>
      </w:r>
      <w:r w:rsidRPr="00392049">
        <w:rPr>
          <w:color w:val="0070C0"/>
        </w:rPr>
        <w:t xml:space="preserve"> other documents, </w:t>
      </w:r>
      <w:r w:rsidR="00392049">
        <w:rPr>
          <w:color w:val="0070C0"/>
        </w:rPr>
        <w:t xml:space="preserve">this section aims </w:t>
      </w:r>
      <w:r w:rsidR="00392049" w:rsidRPr="00392049">
        <w:rPr>
          <w:color w:val="0070C0"/>
        </w:rPr>
        <w:t>to</w:t>
      </w:r>
      <w:r w:rsidRPr="00392049">
        <w:rPr>
          <w:color w:val="0070C0"/>
        </w:rPr>
        <w:t xml:space="preserve">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92049" w:rsidRPr="00865D30" w:rsidTr="00392049">
        <w:tc>
          <w:tcPr>
            <w:tcW w:w="4495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92049" w:rsidTr="00392049">
        <w:tc>
          <w:tcPr>
            <w:tcW w:w="4495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&lt;Document ID – Name, storage location if possible&gt;</w:t>
            </w:r>
          </w:p>
        </w:tc>
      </w:tr>
    </w:tbl>
    <w:p w:rsidR="00392049" w:rsidRDefault="00392049"/>
    <w:p w:rsidR="00392049" w:rsidRDefault="00392049"/>
    <w:p w:rsidR="00392049" w:rsidRDefault="00392049" w:rsidP="00392049"/>
    <w:p w:rsidR="001C2232" w:rsidRPr="00392049" w:rsidRDefault="00392049" w:rsidP="00392049">
      <w:pPr>
        <w:tabs>
          <w:tab w:val="left" w:pos="6662"/>
        </w:tabs>
      </w:pPr>
      <w:r>
        <w:tab/>
      </w:r>
    </w:p>
    <w:sectPr w:rsidR="001C2232" w:rsidRPr="00392049" w:rsidSect="00865D30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C54" w:rsidRDefault="001F3C54" w:rsidP="00046722">
      <w:pPr>
        <w:spacing w:after="0"/>
      </w:pPr>
      <w:r>
        <w:separator/>
      </w:r>
    </w:p>
  </w:endnote>
  <w:endnote w:type="continuationSeparator" w:id="0">
    <w:p w:rsidR="001F3C54" w:rsidRDefault="001F3C54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841C17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F3F29">
            <w:rPr>
              <w:noProof/>
            </w:rPr>
            <w:t>9</w:t>
          </w:r>
          <w:r>
            <w:fldChar w:fldCharType="end"/>
          </w:r>
          <w:r>
            <w:t xml:space="preserve"> of </w:t>
          </w:r>
          <w:r w:rsidR="001F3C54">
            <w:fldChar w:fldCharType="begin"/>
          </w:r>
          <w:r w:rsidR="001F3C54">
            <w:instrText xml:space="preserve"> NUMPAGES </w:instrText>
          </w:r>
          <w:r w:rsidR="001F3C54">
            <w:fldChar w:fldCharType="separate"/>
          </w:r>
          <w:r w:rsidR="009F3F29">
            <w:rPr>
              <w:noProof/>
            </w:rPr>
            <w:t>10</w:t>
          </w:r>
          <w:r w:rsidR="001F3C54">
            <w:rPr>
              <w:noProof/>
            </w:rPr>
            <w:fldChar w:fldCharType="end"/>
          </w:r>
        </w:p>
        <w:p w:rsidR="009700D3" w:rsidRPr="009700D3" w:rsidRDefault="001F3C54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1F3C54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1F3C54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F3F29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 w:rsidR="001F3C54">
            <w:fldChar w:fldCharType="begin"/>
          </w:r>
          <w:r w:rsidR="001F3C54">
            <w:instrText xml:space="preserve"> NUMPAGES </w:instrText>
          </w:r>
          <w:r w:rsidR="001F3C54">
            <w:fldChar w:fldCharType="separate"/>
          </w:r>
          <w:r w:rsidR="009F3F29">
            <w:rPr>
              <w:noProof/>
            </w:rPr>
            <w:t>10</w:t>
          </w:r>
          <w:r w:rsidR="001F3C54">
            <w:rPr>
              <w:noProof/>
            </w:rPr>
            <w:fldChar w:fldCharType="end"/>
          </w:r>
        </w:p>
        <w:p w:rsidR="000A7D34" w:rsidRPr="009700D3" w:rsidRDefault="001F3C54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1F3C54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1F3C54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C54" w:rsidRDefault="001F3C54" w:rsidP="00046722">
      <w:pPr>
        <w:spacing w:after="0"/>
      </w:pPr>
      <w:r>
        <w:separator/>
      </w:r>
    </w:p>
  </w:footnote>
  <w:footnote w:type="continuationSeparator" w:id="0">
    <w:p w:rsidR="001F3C54" w:rsidRDefault="001F3C54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2579590E" wp14:editId="3B5A29E1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1F3C54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1F3C54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E25109" w:rsidRDefault="00097560" w:rsidP="00445B6A">
          <w:pPr>
            <w:pStyle w:val="Header"/>
            <w:tabs>
              <w:tab w:val="clear" w:pos="4320"/>
            </w:tabs>
            <w:ind w:left="-1276"/>
            <w:jc w:val="right"/>
            <w:rPr>
              <w:lang w:val="fr-FR"/>
            </w:rPr>
          </w:pPr>
          <w:r>
            <w:rPr>
              <w:i w:val="0"/>
            </w:rPr>
            <w:t>&lt;UC_002 – REGISTER</w:t>
          </w:r>
          <w:r w:rsidR="00445B6A">
            <w:rPr>
              <w:i w:val="0"/>
            </w:rPr>
            <w:t>&gt;</w:t>
          </w:r>
        </w:p>
      </w:tc>
    </w:tr>
  </w:tbl>
  <w:p w:rsidR="009700D3" w:rsidRPr="009700D3" w:rsidRDefault="001F3C54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1F3C54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1F3C54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1F3C54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1F3C54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>
    <w:nsid w:val="01C173A3"/>
    <w:multiLevelType w:val="hybridMultilevel"/>
    <w:tmpl w:val="64C07BB0"/>
    <w:lvl w:ilvl="0" w:tplc="FD48421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128E017E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175A84"/>
    <w:multiLevelType w:val="hybridMultilevel"/>
    <w:tmpl w:val="9482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FE7405"/>
    <w:multiLevelType w:val="multilevel"/>
    <w:tmpl w:val="680275D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88" w:hanging="2160"/>
      </w:pPr>
      <w:rPr>
        <w:rFonts w:hint="default"/>
      </w:rPr>
    </w:lvl>
  </w:abstractNum>
  <w:abstractNum w:abstractNumId="8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6B758B"/>
    <w:multiLevelType w:val="hybridMultilevel"/>
    <w:tmpl w:val="3AA8BCBC"/>
    <w:lvl w:ilvl="0" w:tplc="A2E01864">
      <w:numFmt w:val="bullet"/>
      <w:lvlText w:val="-"/>
      <w:lvlJc w:val="left"/>
      <w:pPr>
        <w:ind w:left="1494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>
    <w:nsid w:val="316700A0"/>
    <w:multiLevelType w:val="hybridMultilevel"/>
    <w:tmpl w:val="500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DCF252B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7509D3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934DE3"/>
    <w:multiLevelType w:val="hybridMultilevel"/>
    <w:tmpl w:val="7FBA9444"/>
    <w:lvl w:ilvl="0" w:tplc="A0820BF2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F803B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16"/>
  </w:num>
  <w:num w:numId="9">
    <w:abstractNumId w:val="6"/>
  </w:num>
  <w:num w:numId="10">
    <w:abstractNumId w:val="9"/>
  </w:num>
  <w:num w:numId="11">
    <w:abstractNumId w:val="12"/>
  </w:num>
  <w:num w:numId="12">
    <w:abstractNumId w:val="15"/>
  </w:num>
  <w:num w:numId="13">
    <w:abstractNumId w:val="4"/>
  </w:num>
  <w:num w:numId="14">
    <w:abstractNumId w:val="17"/>
  </w:num>
  <w:num w:numId="15">
    <w:abstractNumId w:val="14"/>
  </w:num>
  <w:num w:numId="16">
    <w:abstractNumId w:val="2"/>
  </w:num>
  <w:num w:numId="17">
    <w:abstractNumId w:val="18"/>
  </w:num>
  <w:num w:numId="18">
    <w:abstractNumId w:val="7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A5"/>
    <w:rsid w:val="000360C7"/>
    <w:rsid w:val="00045CAC"/>
    <w:rsid w:val="00046722"/>
    <w:rsid w:val="00086BEC"/>
    <w:rsid w:val="00097560"/>
    <w:rsid w:val="000B3177"/>
    <w:rsid w:val="000F4DDD"/>
    <w:rsid w:val="001018FE"/>
    <w:rsid w:val="001164D6"/>
    <w:rsid w:val="001231A8"/>
    <w:rsid w:val="001349AE"/>
    <w:rsid w:val="00143291"/>
    <w:rsid w:val="001C2232"/>
    <w:rsid w:val="001D3731"/>
    <w:rsid w:val="001F3C54"/>
    <w:rsid w:val="00224B9D"/>
    <w:rsid w:val="002715AB"/>
    <w:rsid w:val="0027257B"/>
    <w:rsid w:val="002766D6"/>
    <w:rsid w:val="00287CD7"/>
    <w:rsid w:val="002C4AF7"/>
    <w:rsid w:val="002D07A3"/>
    <w:rsid w:val="00373451"/>
    <w:rsid w:val="00392049"/>
    <w:rsid w:val="003A6417"/>
    <w:rsid w:val="00400A9F"/>
    <w:rsid w:val="00445B6A"/>
    <w:rsid w:val="00447CD4"/>
    <w:rsid w:val="004B207C"/>
    <w:rsid w:val="00575BA5"/>
    <w:rsid w:val="00624664"/>
    <w:rsid w:val="00631667"/>
    <w:rsid w:val="00633787"/>
    <w:rsid w:val="00680632"/>
    <w:rsid w:val="006A64B6"/>
    <w:rsid w:val="006C6A38"/>
    <w:rsid w:val="00755AF5"/>
    <w:rsid w:val="007816F3"/>
    <w:rsid w:val="007A76F3"/>
    <w:rsid w:val="007F7BB4"/>
    <w:rsid w:val="0082371D"/>
    <w:rsid w:val="00841C17"/>
    <w:rsid w:val="00865D30"/>
    <w:rsid w:val="00867D84"/>
    <w:rsid w:val="008A60F7"/>
    <w:rsid w:val="009427BD"/>
    <w:rsid w:val="0095497B"/>
    <w:rsid w:val="00965196"/>
    <w:rsid w:val="00974CDE"/>
    <w:rsid w:val="009F3F29"/>
    <w:rsid w:val="00A12034"/>
    <w:rsid w:val="00A638FA"/>
    <w:rsid w:val="00B2616C"/>
    <w:rsid w:val="00B324F7"/>
    <w:rsid w:val="00B65DF0"/>
    <w:rsid w:val="00BA282F"/>
    <w:rsid w:val="00CD3A59"/>
    <w:rsid w:val="00CF2DD4"/>
    <w:rsid w:val="00D0334F"/>
    <w:rsid w:val="00D2107C"/>
    <w:rsid w:val="00D261C2"/>
    <w:rsid w:val="00DB4416"/>
    <w:rsid w:val="00E02342"/>
    <w:rsid w:val="00E8377B"/>
    <w:rsid w:val="00EC57CE"/>
    <w:rsid w:val="00ED4E61"/>
    <w:rsid w:val="00F23DA8"/>
    <w:rsid w:val="00F319DF"/>
    <w:rsid w:val="00F44AA7"/>
    <w:rsid w:val="00F633B1"/>
    <w:rsid w:val="00FD35F7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 Bullet 2" w:uiPriority="0"/>
    <w:lsdException w:name="List Bullet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  <w:style w:type="paragraph" w:customStyle="1" w:styleId="infoblue0">
    <w:name w:val="infoblue"/>
    <w:basedOn w:val="Normal"/>
    <w:rsid w:val="00E8377B"/>
    <w:pPr>
      <w:spacing w:line="240" w:lineRule="atLeast"/>
    </w:pPr>
    <w:rPr>
      <w:rFonts w:ascii="Times New Roman" w:eastAsia="Arial Unicode MS" w:hAnsi="Times New Roman"/>
      <w:i/>
      <w:iCs/>
      <w:color w:val="0000FF"/>
      <w:sz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 Bullet 2" w:uiPriority="0"/>
    <w:lsdException w:name="List Bullet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  <w:style w:type="paragraph" w:customStyle="1" w:styleId="infoblue0">
    <w:name w:val="infoblue"/>
    <w:basedOn w:val="Normal"/>
    <w:rsid w:val="00E8377B"/>
    <w:pPr>
      <w:spacing w:line="240" w:lineRule="atLeast"/>
    </w:pPr>
    <w:rPr>
      <w:rFonts w:ascii="Times New Roman" w:eastAsia="Arial Unicode MS" w:hAnsi="Times New Roman"/>
      <w:i/>
      <w:iCs/>
      <w:color w:val="0000FF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DL\BA_Study\BAC_BA%20Templates\BAC_BA%20Templates\TM%20-%20Use%20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 - Use Case.dotx</Template>
  <TotalTime>12</TotalTime>
  <Pages>10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myduyen</cp:lastModifiedBy>
  <cp:revision>6</cp:revision>
  <cp:lastPrinted>2014-05-27T14:37:00Z</cp:lastPrinted>
  <dcterms:created xsi:type="dcterms:W3CDTF">2016-06-09T04:23:00Z</dcterms:created>
  <dcterms:modified xsi:type="dcterms:W3CDTF">2016-06-09T04:47:00Z</dcterms:modified>
</cp:coreProperties>
</file>